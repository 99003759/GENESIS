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943FE" w14:textId="77777777" w:rsidR="00746D2E" w:rsidRPr="007A764D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bookmarkStart w:id="0" w:name="_Hlk64298373"/>
      <w:bookmarkEnd w:id="0"/>
      <w:r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F49E20" wp14:editId="3362FDFA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8D020" w14:textId="77777777" w:rsidR="00D4400D" w:rsidRPr="008C657A" w:rsidRDefault="00D4400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Learning Report – Applied System Development Life Cycle and Software Testing</w:t>
                            </w:r>
                          </w:p>
                          <w:p w14:paraId="49F54952" w14:textId="77777777" w:rsidR="00D4400D" w:rsidRPr="00F40045" w:rsidRDefault="00D4400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620AA5A1" w14:textId="77777777" w:rsidR="00D4400D" w:rsidRPr="00F40045" w:rsidRDefault="00D4400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D80FF55" w14:textId="77777777" w:rsidR="00D4400D" w:rsidRPr="00417AA7" w:rsidRDefault="00D4400D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49E20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14:paraId="6318D020" w14:textId="77777777" w:rsidR="00D4400D" w:rsidRPr="008C657A" w:rsidRDefault="00D4400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Learning Report – Applied System Development Life Cycle and Software Testing</w:t>
                      </w:r>
                    </w:p>
                    <w:p w14:paraId="49F54952" w14:textId="77777777" w:rsidR="00D4400D" w:rsidRPr="00F40045" w:rsidRDefault="00D4400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620AA5A1" w14:textId="77777777" w:rsidR="00D4400D" w:rsidRPr="00F40045" w:rsidRDefault="00D4400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D80FF55" w14:textId="77777777" w:rsidR="00D4400D" w:rsidRPr="00417AA7" w:rsidRDefault="00D4400D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251656192" behindDoc="0" locked="0" layoutInCell="1" allowOverlap="1" wp14:anchorId="77B63D2E" wp14:editId="2555F3FD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51421161"/>
      <w:bookmarkEnd w:id="1"/>
      <w:r w:rsidR="00860730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D7E0880" wp14:editId="1718FD4E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7E8AF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34BA54E8" wp14:editId="6B580B44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5123FB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14:paraId="70925138" w14:textId="77777777"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2BB51861" wp14:editId="5D7511A3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7A764D" w14:paraId="29207FEA" w14:textId="77777777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3842CB8D" w14:textId="77777777"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7587C3F3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74753869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50020D27" w14:textId="77777777"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79BF787E" w14:textId="77777777"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</w:t>
            </w:r>
            <w:proofErr w:type="gramStart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By</w:t>
            </w:r>
            <w:proofErr w:type="gramEnd"/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17E661F" w14:textId="77777777"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14:paraId="615FE412" w14:textId="77777777" w:rsidTr="09D4F38C">
        <w:trPr>
          <w:cantSplit/>
          <w:trHeight w:val="273"/>
        </w:trPr>
        <w:tc>
          <w:tcPr>
            <w:tcW w:w="609" w:type="pct"/>
            <w:vAlign w:val="center"/>
          </w:tcPr>
          <w:p w14:paraId="5ED806E0" w14:textId="77777777" w:rsidR="002979C3" w:rsidRPr="007A764D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7A764D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14:paraId="208CBB89" w14:textId="77777777"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5203296C" w14:textId="77777777"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14:paraId="5E58E5FB" w14:textId="77777777"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14:paraId="137BAE8B" w14:textId="77777777"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14:paraId="0AE3D49B" w14:textId="77777777"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14:paraId="5FBA4CD6" w14:textId="77777777" w:rsidTr="09D4F38C">
        <w:trPr>
          <w:cantSplit/>
          <w:trHeight w:val="273"/>
        </w:trPr>
        <w:tc>
          <w:tcPr>
            <w:tcW w:w="609" w:type="pct"/>
            <w:vAlign w:val="center"/>
          </w:tcPr>
          <w:p w14:paraId="36BD755C" w14:textId="77777777"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14:paraId="1D4C16B4" w14:textId="77777777" w:rsidR="00EF2B08" w:rsidRPr="007A764D" w:rsidRDefault="09D4F38C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 w:rsidRPr="09D4F38C">
              <w:rPr>
                <w:rFonts w:asciiTheme="minorHAnsi" w:hAnsiTheme="minorHAnsi" w:cstheme="minorBidi"/>
                <w:sz w:val="24"/>
              </w:rPr>
              <w:t>15/02/21</w:t>
            </w:r>
          </w:p>
        </w:tc>
        <w:tc>
          <w:tcPr>
            <w:tcW w:w="863" w:type="pct"/>
            <w:vAlign w:val="center"/>
          </w:tcPr>
          <w:p w14:paraId="0B0FA76C" w14:textId="067A9381" w:rsidR="00EF2B08" w:rsidRPr="007A764D" w:rsidRDefault="0035385F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99003759</w:t>
            </w:r>
          </w:p>
        </w:tc>
        <w:tc>
          <w:tcPr>
            <w:tcW w:w="785" w:type="pct"/>
            <w:vAlign w:val="center"/>
          </w:tcPr>
          <w:p w14:paraId="72969E44" w14:textId="77777777" w:rsidR="00EF2B08" w:rsidRPr="007A764D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17429436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703C98AE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68D168F2" w14:textId="77777777" w:rsidTr="09D4F38C">
        <w:trPr>
          <w:cantSplit/>
          <w:trHeight w:val="273"/>
        </w:trPr>
        <w:tc>
          <w:tcPr>
            <w:tcW w:w="609" w:type="pct"/>
            <w:vAlign w:val="center"/>
          </w:tcPr>
          <w:p w14:paraId="092290E0" w14:textId="77777777"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518" w:type="pct"/>
            <w:vAlign w:val="center"/>
          </w:tcPr>
          <w:p w14:paraId="0E1CA0C5" w14:textId="77777777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7B504C4D" w14:textId="77777777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528C22A7" w14:textId="77777777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651A4419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3BB34E58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63A65301" w14:textId="77777777" w:rsidTr="09D4F38C">
        <w:trPr>
          <w:cantSplit/>
          <w:trHeight w:val="273"/>
        </w:trPr>
        <w:tc>
          <w:tcPr>
            <w:tcW w:w="609" w:type="pct"/>
            <w:vAlign w:val="center"/>
          </w:tcPr>
          <w:p w14:paraId="44B40A18" w14:textId="77777777"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14:paraId="49F41010" w14:textId="77777777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33190B62" w14:textId="77777777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62D672B6" w14:textId="77777777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57FB8E3A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688C264D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14:paraId="6C149045" w14:textId="77777777" w:rsidTr="09D4F38C">
        <w:trPr>
          <w:cantSplit/>
          <w:trHeight w:val="273"/>
        </w:trPr>
        <w:tc>
          <w:tcPr>
            <w:tcW w:w="609" w:type="pct"/>
            <w:vAlign w:val="center"/>
          </w:tcPr>
          <w:p w14:paraId="7ECB30F1" w14:textId="77777777"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14:paraId="542176C0" w14:textId="77777777"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14:paraId="22D57E7E" w14:textId="77777777"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14:paraId="736259F9" w14:textId="77777777"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14:paraId="1F229A1F" w14:textId="77777777"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14:paraId="0D7F6A10" w14:textId="77777777"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BEFAA90" w14:textId="77777777"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14:paraId="646F4E1F" w14:textId="77777777"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14:paraId="1D14E630" w14:textId="77777777"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2" w:name="_Toc229759047"/>
      <w:bookmarkStart w:id="3" w:name="_Toc229764175"/>
    </w:p>
    <w:bookmarkEnd w:id="2"/>
    <w:bookmarkEnd w:id="3"/>
    <w:p w14:paraId="45CF7AA1" w14:textId="77777777"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14:paraId="43A05F5C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A772356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7938F0E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02E3ECD3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D00FADE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29A51AE7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3E05CAE3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F453E6D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E78E53E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EFF48ED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29D77ED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2E0E920B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00058CC3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FF5C35E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254E5A2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4DFA62A0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9A667BF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1FE6D923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624E9E1" w14:textId="77777777"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012D5899" w14:textId="77777777"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14:paraId="43ACA2CC" w14:textId="77777777"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50EE554F" w14:textId="77777777"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624B9DE6" w14:textId="77777777"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09F57778" w14:textId="77777777" w:rsidR="00821F9D" w:rsidRPr="007A764D" w:rsidRDefault="00821F9D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</w:p>
        <w:p w14:paraId="28F4F430" w14:textId="77777777" w:rsidR="006E2848" w:rsidRDefault="00821F9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r w:rsidRPr="007A764D">
            <w:rPr>
              <w:caps/>
            </w:rPr>
            <w:fldChar w:fldCharType="begin"/>
          </w:r>
          <w:r w:rsidRPr="007A764D">
            <w:instrText xml:space="preserve"> TOC \o "1-3" \h \z \u </w:instrText>
          </w:r>
          <w:r w:rsidRPr="007A764D">
            <w:rPr>
              <w:caps/>
            </w:rPr>
            <w:fldChar w:fldCharType="separate"/>
          </w:r>
          <w:hyperlink w:anchor="_Toc53129062" w:history="1">
            <w:r w:rsidR="006E2848" w:rsidRPr="00B85F4C">
              <w:rPr>
                <w:rStyle w:val="Hyperlink"/>
                <w:noProof/>
              </w:rPr>
              <w:t>Table of Figures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_Toc53129062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3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14:paraId="737F763E" w14:textId="77777777" w:rsidR="006E2848" w:rsidRDefault="00CF1D8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64" w:history="1">
            <w:r w:rsidR="006E2848" w:rsidRPr="00B85F4C">
              <w:rPr>
                <w:rStyle w:val="Hyperlink"/>
                <w:noProof/>
              </w:rPr>
              <w:t>ACTIVITY 1: SYSTEM/ SOFTWARE DEVELOPMENT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_Toc53129064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14:paraId="7BE82952" w14:textId="77777777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65" w:history="1">
            <w:r w:rsidR="006E2848" w:rsidRPr="00B85F4C">
              <w:rPr>
                <w:rStyle w:val="Hyperlink"/>
                <w:noProof/>
              </w:rPr>
              <w:t>INTRODUCTION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_Toc53129065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14:paraId="14863849" w14:textId="396B7E68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66" w:history="1">
            <w:r w:rsidR="006E2848" w:rsidRPr="00B85F4C">
              <w:rPr>
                <w:rStyle w:val="Hyperlink"/>
                <w:noProof/>
                <w:lang w:eastAsia="en-IN"/>
              </w:rPr>
              <w:t>MY PRODUCT: “Nam</w:t>
            </w:r>
            <w:r w:rsidR="004B7350">
              <w:rPr>
                <w:rStyle w:val="Hyperlink"/>
                <w:noProof/>
                <w:lang w:eastAsia="en-IN"/>
              </w:rPr>
              <w:t>e</w:t>
            </w:r>
            <w:r w:rsidR="006E2848" w:rsidRPr="00B85F4C">
              <w:rPr>
                <w:rStyle w:val="Hyperlink"/>
                <w:noProof/>
                <w:lang w:eastAsia="en-IN"/>
              </w:rPr>
              <w:t xml:space="preserve"> ”</w:t>
            </w:r>
            <w:r w:rsidR="006E2848">
              <w:rPr>
                <w:noProof/>
                <w:webHidden/>
              </w:rPr>
              <w:tab/>
            </w:r>
            <w:r w:rsidR="004B7350">
              <w:rPr>
                <w:noProof/>
                <w:webHidden/>
              </w:rPr>
              <w:t>4</w:t>
            </w:r>
          </w:hyperlink>
        </w:p>
        <w:p w14:paraId="7C2A07FB" w14:textId="1D3CEA85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67" w:history="1">
            <w:r w:rsidR="006E2848" w:rsidRPr="00B85F4C">
              <w:rPr>
                <w:rStyle w:val="Hyperlink"/>
                <w:noProof/>
                <w:lang w:eastAsia="en-IN"/>
              </w:rPr>
              <w:t>SWOT ANALYSIS</w:t>
            </w:r>
            <w:r w:rsidR="006E2848">
              <w:rPr>
                <w:noProof/>
                <w:webHidden/>
              </w:rPr>
              <w:tab/>
            </w:r>
            <w:r w:rsidR="004B7350">
              <w:rPr>
                <w:noProof/>
                <w:webHidden/>
              </w:rPr>
              <w:t>5</w:t>
            </w:r>
          </w:hyperlink>
        </w:p>
        <w:p w14:paraId="7381229D" w14:textId="5147F701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68" w:history="1">
            <w:r w:rsidR="006E2848" w:rsidRPr="00B85F4C">
              <w:rPr>
                <w:rStyle w:val="Hyperlink"/>
                <w:noProof/>
                <w:lang w:eastAsia="en-IN"/>
              </w:rPr>
              <w:t>REQUIREMENTS</w:t>
            </w:r>
            <w:r w:rsidR="006E2848">
              <w:rPr>
                <w:noProof/>
                <w:webHidden/>
              </w:rPr>
              <w:tab/>
            </w:r>
            <w:r w:rsidR="004B7350">
              <w:rPr>
                <w:noProof/>
                <w:webHidden/>
              </w:rPr>
              <w:t>6</w:t>
            </w:r>
          </w:hyperlink>
        </w:p>
        <w:p w14:paraId="3C19D9BF" w14:textId="77777777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69" w:history="1">
            <w:r w:rsidR="006E2848" w:rsidRPr="00B85F4C">
              <w:rPr>
                <w:rStyle w:val="Hyperlink"/>
                <w:noProof/>
              </w:rPr>
              <w:t>DESIGN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_Toc53129069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8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14:paraId="46C33FD7" w14:textId="77777777" w:rsidR="006E2848" w:rsidRDefault="00CF1D8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0" w:history="1">
            <w:r w:rsidR="006E2848" w:rsidRPr="00B85F4C">
              <w:rPr>
                <w:rStyle w:val="Hyperlink"/>
                <w:noProof/>
                <w:lang w:eastAsia="en-IN"/>
              </w:rPr>
              <w:t>HIGH LEVEL DESIGN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_Toc53129070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8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14:paraId="4B74F193" w14:textId="1972C283" w:rsidR="006E2848" w:rsidRDefault="00CF1D8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1" w:history="1">
            <w:r w:rsidR="006E2848" w:rsidRPr="00B85F4C">
              <w:rPr>
                <w:rStyle w:val="Hyperlink"/>
                <w:noProof/>
                <w:lang w:eastAsia="en-IN"/>
              </w:rPr>
              <w:t>LOW LEVEL DESIGN</w:t>
            </w:r>
            <w:r w:rsidR="006E2848">
              <w:rPr>
                <w:noProof/>
                <w:webHidden/>
              </w:rPr>
              <w:tab/>
            </w:r>
            <w:r w:rsidR="004B7350">
              <w:rPr>
                <w:noProof/>
                <w:webHidden/>
              </w:rPr>
              <w:t>8</w:t>
            </w:r>
          </w:hyperlink>
        </w:p>
        <w:p w14:paraId="60645F67" w14:textId="73131B22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72" w:history="1">
            <w:r w:rsidR="006E2848" w:rsidRPr="00B85F4C">
              <w:rPr>
                <w:rStyle w:val="Hyperlink"/>
                <w:noProof/>
                <w:lang w:eastAsia="en-IN"/>
              </w:rPr>
              <w:t>TEST PLANS</w:t>
            </w:r>
            <w:r w:rsidR="006E2848">
              <w:rPr>
                <w:noProof/>
                <w:webHidden/>
              </w:rPr>
              <w:tab/>
            </w:r>
            <w:r w:rsidR="004B7350">
              <w:rPr>
                <w:noProof/>
                <w:webHidden/>
              </w:rPr>
              <w:t>10</w:t>
            </w:r>
          </w:hyperlink>
        </w:p>
        <w:p w14:paraId="55DEFB34" w14:textId="49A1FC92" w:rsidR="006E2848" w:rsidRDefault="00CF1D8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4" w:history="1">
            <w:r w:rsidR="006E2848" w:rsidRPr="00B85F4C">
              <w:rPr>
                <w:rStyle w:val="Hyperlink"/>
                <w:noProof/>
                <w:lang w:eastAsia="en-IN"/>
              </w:rPr>
              <w:t>ACTIVITY 2: AGILE METHODOLOGY</w:t>
            </w:r>
            <w:r w:rsidR="006E2848">
              <w:rPr>
                <w:noProof/>
                <w:webHidden/>
              </w:rPr>
              <w:tab/>
            </w:r>
            <w:r w:rsidR="00EB6FA6">
              <w:rPr>
                <w:noProof/>
                <w:webHidden/>
              </w:rPr>
              <w:t>15</w:t>
            </w:r>
          </w:hyperlink>
        </w:p>
        <w:p w14:paraId="6657CAA9" w14:textId="1118E204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75" w:history="1">
            <w:r w:rsidR="006E2848" w:rsidRPr="00B85F4C">
              <w:rPr>
                <w:rStyle w:val="Hyperlink"/>
                <w:noProof/>
                <w:lang w:eastAsia="en-IN"/>
              </w:rPr>
              <w:t>THEME</w:t>
            </w:r>
            <w:r w:rsidR="006E2848">
              <w:rPr>
                <w:noProof/>
                <w:webHidden/>
              </w:rPr>
              <w:tab/>
            </w:r>
            <w:r w:rsidR="00EB6FA6">
              <w:rPr>
                <w:noProof/>
                <w:webHidden/>
              </w:rPr>
              <w:t>15</w:t>
            </w:r>
          </w:hyperlink>
        </w:p>
        <w:p w14:paraId="5106AE41" w14:textId="320B36F3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76" w:history="1">
            <w:r w:rsidR="006E2848" w:rsidRPr="00B85F4C">
              <w:rPr>
                <w:rStyle w:val="Hyperlink"/>
                <w:noProof/>
                <w:lang w:eastAsia="en-IN"/>
              </w:rPr>
              <w:t>EPIC</w:t>
            </w:r>
            <w:r w:rsidR="006E2848">
              <w:rPr>
                <w:noProof/>
                <w:webHidden/>
              </w:rPr>
              <w:tab/>
            </w:r>
            <w:r w:rsidR="00EB6FA6">
              <w:rPr>
                <w:noProof/>
                <w:webHidden/>
              </w:rPr>
              <w:t>15</w:t>
            </w:r>
          </w:hyperlink>
        </w:p>
        <w:p w14:paraId="0857CCEE" w14:textId="28A0603A" w:rsidR="006E2848" w:rsidRDefault="00CF1D8D" w:rsidP="004B7350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3129077" w:history="1">
            <w:r w:rsidR="006E2848" w:rsidRPr="00B85F4C">
              <w:rPr>
                <w:rStyle w:val="Hyperlink"/>
                <w:noProof/>
                <w:shd w:val="clear" w:color="auto" w:fill="FFFFFF"/>
                <w:lang w:eastAsia="en-IN"/>
              </w:rPr>
              <w:t>USER STORY</w:t>
            </w:r>
            <w:r w:rsidR="006E2848">
              <w:rPr>
                <w:noProof/>
                <w:webHidden/>
              </w:rPr>
              <w:tab/>
            </w:r>
            <w:r w:rsidR="00EB6FA6">
              <w:rPr>
                <w:noProof/>
                <w:webHidden/>
              </w:rPr>
              <w:t>15</w:t>
            </w:r>
          </w:hyperlink>
        </w:p>
        <w:p w14:paraId="47ECAD72" w14:textId="77777777" w:rsidR="6950B3C9" w:rsidRPr="006F2AD5" w:rsidRDefault="00821F9D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DC6D2D1" w14:textId="77777777" w:rsidR="00367F74" w:rsidRPr="006F2AD5" w:rsidRDefault="001B7088" w:rsidP="006E2848">
      <w:pPr>
        <w:pStyle w:val="Heading2"/>
      </w:pPr>
      <w:bookmarkStart w:id="4" w:name="_Toc53129062"/>
      <w:r>
        <w:t>Table of Figures</w:t>
      </w:r>
      <w:bookmarkEnd w:id="4"/>
    </w:p>
    <w:p w14:paraId="2F92850D" w14:textId="0A848B99" w:rsidR="00EB31E0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9D7FAF">
          <w:rPr>
            <w:rStyle w:val="Hyperlink"/>
            <w:noProof/>
          </w:rPr>
          <w:t>Figure 1 CLASS DIAGRAM(HIGH LEVEL)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7</w:t>
        </w:r>
      </w:hyperlink>
    </w:p>
    <w:p w14:paraId="116691CC" w14:textId="120CB755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7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2</w:t>
        </w:r>
        <w:r w:rsidR="00D4400D">
          <w:rPr>
            <w:rStyle w:val="Hyperlink"/>
            <w:noProof/>
          </w:rPr>
          <w:t xml:space="preserve"> OBJECT</w:t>
        </w:r>
        <w:r w:rsidR="00EB31E0" w:rsidRPr="009D7FAF">
          <w:rPr>
            <w:rStyle w:val="Hyperlink"/>
            <w:noProof/>
          </w:rPr>
          <w:t xml:space="preserve"> DIAGRAM (LOW LEVEL)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8</w:t>
        </w:r>
      </w:hyperlink>
    </w:p>
    <w:p w14:paraId="26F3EEFE" w14:textId="52E38A29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3</w:t>
        </w:r>
        <w:r w:rsidR="00EB31E0" w:rsidRPr="009D7FAF">
          <w:rPr>
            <w:rStyle w:val="Hyperlink"/>
            <w:noProof/>
          </w:rPr>
          <w:t xml:space="preserve"> </w:t>
        </w:r>
        <w:r w:rsidR="00D4400D">
          <w:rPr>
            <w:rStyle w:val="Hyperlink"/>
            <w:noProof/>
          </w:rPr>
          <w:t>USE CASE</w:t>
        </w:r>
        <w:r w:rsidR="00EB31E0" w:rsidRPr="009D7FAF">
          <w:rPr>
            <w:rStyle w:val="Hyperlink"/>
            <w:noProof/>
          </w:rPr>
          <w:t xml:space="preserve"> DIAGRAM (LOW LEVEL)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9</w:t>
        </w:r>
      </w:hyperlink>
    </w:p>
    <w:p w14:paraId="2E15E1AF" w14:textId="37F05358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4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4</w:t>
        </w:r>
        <w:r w:rsidR="00EB31E0" w:rsidRPr="009D7FAF">
          <w:rPr>
            <w:rStyle w:val="Hyperlink"/>
            <w:noProof/>
          </w:rPr>
          <w:t xml:space="preserve"> TEST PLAN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10</w:t>
        </w:r>
      </w:hyperlink>
    </w:p>
    <w:p w14:paraId="187FC8C6" w14:textId="6EAAE91A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5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5</w:t>
        </w:r>
        <w:r w:rsidR="00EB31E0" w:rsidRPr="009D7FAF">
          <w:rPr>
            <w:rStyle w:val="Hyperlink"/>
            <w:noProof/>
          </w:rPr>
          <w:t xml:space="preserve"> GIT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10</w:t>
        </w:r>
      </w:hyperlink>
    </w:p>
    <w:p w14:paraId="7946115E" w14:textId="7D1ACB88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6</w:t>
        </w:r>
        <w:r w:rsidR="00EB31E0" w:rsidRPr="009D7FAF">
          <w:rPr>
            <w:rStyle w:val="Hyperlink"/>
            <w:noProof/>
          </w:rPr>
          <w:t xml:space="preserve"> GIT ISSUES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11</w:t>
        </w:r>
      </w:hyperlink>
    </w:p>
    <w:p w14:paraId="10154142" w14:textId="2D523C8B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7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7</w:t>
        </w:r>
        <w:r w:rsidR="00EB31E0" w:rsidRPr="009D7FAF">
          <w:rPr>
            <w:rStyle w:val="Hyperlink"/>
            <w:noProof/>
          </w:rPr>
          <w:t xml:space="preserve"> GIT COMMITS 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12</w:t>
        </w:r>
      </w:hyperlink>
    </w:p>
    <w:p w14:paraId="1B1EED51" w14:textId="085D69EC" w:rsidR="00EB31E0" w:rsidRDefault="00CF1D8D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2" w:history="1">
        <w:r w:rsidR="00EB31E0" w:rsidRPr="009D7FAF">
          <w:rPr>
            <w:rStyle w:val="Hyperlink"/>
            <w:noProof/>
          </w:rPr>
          <w:t xml:space="preserve">Figure </w:t>
        </w:r>
        <w:r w:rsidR="00CC5AC3">
          <w:rPr>
            <w:rStyle w:val="Hyperlink"/>
            <w:noProof/>
          </w:rPr>
          <w:t>8</w:t>
        </w:r>
        <w:r w:rsidR="00EB31E0" w:rsidRPr="009D7FAF">
          <w:rPr>
            <w:rStyle w:val="Hyperlink"/>
            <w:noProof/>
          </w:rPr>
          <w:t xml:space="preserve"> GIT BUILD</w:t>
        </w:r>
        <w:r w:rsidR="00EB31E0">
          <w:rPr>
            <w:noProof/>
            <w:webHidden/>
          </w:rPr>
          <w:tab/>
        </w:r>
        <w:r w:rsidR="004B7350">
          <w:rPr>
            <w:noProof/>
            <w:webHidden/>
          </w:rPr>
          <w:t>13</w:t>
        </w:r>
      </w:hyperlink>
    </w:p>
    <w:p w14:paraId="0C82FA9F" w14:textId="0A56BB7E" w:rsidR="00EB31E0" w:rsidRDefault="00EB31E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</w:p>
    <w:p w14:paraId="17D55019" w14:textId="77777777" w:rsidR="00367F74" w:rsidRPr="007A764D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14:paraId="73186256" w14:textId="52B248B6" w:rsidR="00367F74" w:rsidRPr="007A764D" w:rsidRDefault="00367F74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09816386" w14:textId="77777777" w:rsidR="09D4F38C" w:rsidRDefault="09D4F38C" w:rsidP="09D4F38C">
      <w:pPr>
        <w:spacing w:line="257" w:lineRule="auto"/>
        <w:ind w:firstLine="0"/>
      </w:pPr>
    </w:p>
    <w:p w14:paraId="43D3BCE8" w14:textId="77777777" w:rsidR="00B96725" w:rsidRPr="007A764D" w:rsidRDefault="00B96725" w:rsidP="562FA002">
      <w:pPr>
        <w:spacing w:line="257" w:lineRule="auto"/>
        <w:ind w:firstLine="0"/>
        <w:rPr>
          <w:rFonts w:eastAsia="Calibri" w:cs="Calibri"/>
          <w:color w:val="24292E"/>
          <w:sz w:val="24"/>
          <w:szCs w:val="24"/>
        </w:rPr>
      </w:pPr>
    </w:p>
    <w:p w14:paraId="2D02F716" w14:textId="77777777" w:rsidR="00B96725" w:rsidRPr="007A764D" w:rsidRDefault="00B96725" w:rsidP="4F71B29A">
      <w:pPr>
        <w:spacing w:line="257" w:lineRule="auto"/>
        <w:rPr>
          <w:rFonts w:asciiTheme="minorHAnsi" w:hAnsiTheme="minorHAnsi" w:cstheme="minorBidi"/>
          <w:b/>
          <w:bCs/>
          <w:sz w:val="24"/>
          <w:szCs w:val="24"/>
        </w:rPr>
      </w:pPr>
    </w:p>
    <w:p w14:paraId="65CDC28F" w14:textId="228FEFD6" w:rsidR="00485748" w:rsidRPr="007A764D" w:rsidRDefault="00F81B3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                      </w:t>
      </w:r>
    </w:p>
    <w:p w14:paraId="0D7866FC" w14:textId="77777777" w:rsidR="004B7350" w:rsidRDefault="00F81B3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CC5AC3">
        <w:rPr>
          <w:rFonts w:asciiTheme="minorHAnsi" w:hAnsiTheme="minorHAnsi" w:cstheme="minorHAnsi"/>
          <w:b/>
          <w:bCs/>
          <w:sz w:val="32"/>
          <w:szCs w:val="32"/>
        </w:rPr>
        <w:t xml:space="preserve">      </w:t>
      </w:r>
      <w:r w:rsidR="004B7350">
        <w:rPr>
          <w:rFonts w:asciiTheme="minorHAnsi" w:hAnsiTheme="minorHAnsi" w:cstheme="minorHAnsi"/>
          <w:b/>
          <w:bCs/>
          <w:sz w:val="32"/>
          <w:szCs w:val="32"/>
        </w:rPr>
        <w:t xml:space="preserve">  </w:t>
      </w:r>
    </w:p>
    <w:p w14:paraId="0A4AAFB6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4379773A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</w:t>
      </w:r>
      <w:r w:rsidR="00F81B36" w:rsidRPr="00CC5AC3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7EE93C01" w14:textId="77777777" w:rsidR="00EB6FA6" w:rsidRDefault="00F81B3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CC5AC3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="004B7350">
        <w:rPr>
          <w:rFonts w:asciiTheme="minorHAnsi" w:hAnsiTheme="minorHAnsi" w:cstheme="minorHAnsi"/>
          <w:b/>
          <w:bCs/>
          <w:sz w:val="32"/>
          <w:szCs w:val="32"/>
        </w:rPr>
        <w:t xml:space="preserve">                 </w:t>
      </w:r>
    </w:p>
    <w:p w14:paraId="21ADD14D" w14:textId="52737E5B" w:rsidR="00DF1F07" w:rsidRPr="00F81B3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                      </w:t>
      </w:r>
      <w:r w:rsidR="004B7350">
        <w:rPr>
          <w:rFonts w:asciiTheme="minorHAnsi" w:hAnsiTheme="minorHAnsi" w:cstheme="minorHAnsi"/>
          <w:b/>
          <w:bCs/>
          <w:sz w:val="32"/>
          <w:szCs w:val="32"/>
        </w:rPr>
        <w:t xml:space="preserve">  </w:t>
      </w:r>
      <w:r w:rsidR="00CC5AC3">
        <w:rPr>
          <w:rFonts w:asciiTheme="minorHAnsi" w:hAnsiTheme="minorHAnsi" w:cstheme="minorHAnsi"/>
          <w:b/>
          <w:bCs/>
          <w:sz w:val="32"/>
          <w:szCs w:val="32"/>
        </w:rPr>
        <w:t>A</w:t>
      </w:r>
      <w:r w:rsidR="00CC5AC3" w:rsidRPr="00CC5AC3">
        <w:rPr>
          <w:rFonts w:asciiTheme="minorHAnsi" w:hAnsiTheme="minorHAnsi" w:cstheme="minorHAnsi"/>
          <w:b/>
          <w:bCs/>
          <w:sz w:val="32"/>
          <w:szCs w:val="32"/>
        </w:rPr>
        <w:t>CTIVITY 1</w:t>
      </w:r>
      <w:r w:rsidR="00CC5AC3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81B36">
        <w:rPr>
          <w:rFonts w:asciiTheme="minorHAnsi" w:hAnsiTheme="minorHAnsi" w:cstheme="minorHAnsi"/>
          <w:b/>
          <w:bCs/>
          <w:sz w:val="24"/>
          <w:szCs w:val="24"/>
        </w:rPr>
        <w:t xml:space="preserve">   </w:t>
      </w:r>
      <w:r w:rsidR="00F81B36" w:rsidRPr="00F81B36">
        <w:rPr>
          <w:rFonts w:asciiTheme="minorHAnsi" w:hAnsiTheme="minorHAnsi" w:cstheme="minorHAnsi"/>
          <w:b/>
          <w:bCs/>
          <w:sz w:val="32"/>
          <w:szCs w:val="32"/>
        </w:rPr>
        <w:t>SYSTEM/ SOFTWARE DEVELOPMENT</w:t>
      </w:r>
    </w:p>
    <w:p w14:paraId="0FE9E38B" w14:textId="1ACB160D" w:rsidR="00F81B36" w:rsidRDefault="00F81B36" w:rsidP="00F81B36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9CAA481" w14:textId="651A4DE2" w:rsidR="00F81B36" w:rsidRPr="004B7350" w:rsidRDefault="00F81B36" w:rsidP="004B7350">
      <w:pPr>
        <w:pStyle w:val="TOC2"/>
        <w:rPr>
          <w:rFonts w:eastAsiaTheme="minorEastAsia"/>
          <w:noProof/>
          <w:lang w:bidi="ar-SA"/>
        </w:rPr>
      </w:pPr>
      <w:r w:rsidRPr="004B7350">
        <w:t>Introduction</w:t>
      </w:r>
    </w:p>
    <w:p w14:paraId="3184CEA6" w14:textId="46624AA0"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C1876A2" w14:textId="7EAA5B19" w:rsidR="00F81B36" w:rsidRPr="00455BE0" w:rsidRDefault="00F81B36" w:rsidP="00F81B36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455BE0">
        <w:rPr>
          <w:rFonts w:asciiTheme="minorHAnsi" w:hAnsiTheme="minorHAnsi" w:cstheme="minorHAnsi"/>
          <w:color w:val="202122"/>
        </w:rPr>
        <w:t>The first electronic calculator was created in the early 1960s. Pocket-sized devices became available in the 1970s, especially after the intel 404, the first microprocessor, was developed by intel for the Japanese calculator company </w:t>
      </w:r>
      <w:proofErr w:type="spellStart"/>
      <w:r w:rsidRPr="00455BE0">
        <w:rPr>
          <w:rFonts w:asciiTheme="minorHAnsi" w:hAnsiTheme="minorHAnsi" w:cstheme="minorHAnsi"/>
          <w:color w:val="202122"/>
        </w:rPr>
        <w:t>Busicom</w:t>
      </w:r>
      <w:proofErr w:type="spellEnd"/>
      <w:r w:rsidRPr="00455BE0">
        <w:rPr>
          <w:rFonts w:asciiTheme="minorHAnsi" w:hAnsiTheme="minorHAnsi" w:cstheme="minorHAnsi"/>
          <w:color w:val="202122"/>
        </w:rPr>
        <w:t>. They later became used commonly within the petroleum industry (oil and gas).</w:t>
      </w:r>
    </w:p>
    <w:p w14:paraId="118BF866" w14:textId="73938D8D" w:rsidR="00F81B36" w:rsidRPr="00455BE0" w:rsidRDefault="00F81B36" w:rsidP="00F81B36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455BE0">
        <w:rPr>
          <w:rFonts w:asciiTheme="minorHAnsi" w:hAnsiTheme="minorHAnsi" w:cstheme="minorHAnsi"/>
          <w:color w:val="202122"/>
        </w:rPr>
        <w:t>Modern electronic calculators vary from cheap, give-away, credit -card-sized models to sturdy desktop models with built-in printers. They became popular in the mid-1970s as the incorporation of integrated circuits reduced their size and cost. By the end of that decade, prices had dropped to the point where a basic calculator was affordable to most and they became common in schools.</w:t>
      </w:r>
    </w:p>
    <w:p w14:paraId="41C528D6" w14:textId="64AA4909" w:rsidR="00F81B36" w:rsidRPr="00455BE0" w:rsidRDefault="00F81B36" w:rsidP="00F81B36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455BE0">
        <w:rPr>
          <w:rFonts w:asciiTheme="minorHAnsi" w:hAnsiTheme="minorHAnsi" w:cstheme="minorHAnsi"/>
          <w:color w:val="202122"/>
        </w:rPr>
        <w:t>Computer operating systems as far back as early Unix have included interactive calculator programs such as dc and hoc, and calculator functions are included in almost all personal digital asse</w:t>
      </w:r>
      <w:r w:rsidR="00455BE0">
        <w:rPr>
          <w:rFonts w:asciiTheme="minorHAnsi" w:hAnsiTheme="minorHAnsi" w:cstheme="minorHAnsi"/>
          <w:color w:val="202122"/>
        </w:rPr>
        <w:t>ss</w:t>
      </w:r>
      <w:r w:rsidRPr="00455BE0">
        <w:rPr>
          <w:rFonts w:asciiTheme="minorHAnsi" w:hAnsiTheme="minorHAnsi" w:cstheme="minorHAnsi"/>
          <w:color w:val="202122"/>
        </w:rPr>
        <w:t>ment (PDA) type devices, the exceptions being a few dedicated address book and dictionary devices.</w:t>
      </w:r>
    </w:p>
    <w:p w14:paraId="43BC7408" w14:textId="77777777" w:rsidR="00F81B36" w:rsidRPr="00455BE0" w:rsidRDefault="00F81B36" w:rsidP="00F81B3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455BE0">
        <w:rPr>
          <w:rFonts w:asciiTheme="minorHAnsi" w:hAnsiTheme="minorHAnsi" w:cstheme="minorHAnsi"/>
          <w:color w:val="202122"/>
        </w:rPr>
        <w:t>In addition to general purpose calculators, there are those designed for specific markets. For example, there are </w:t>
      </w:r>
      <w:hyperlink r:id="rId15" w:tooltip="Scientific calculator" w:history="1">
        <w:r w:rsidRPr="00455BE0">
          <w:rPr>
            <w:rStyle w:val="Hyperlink"/>
            <w:rFonts w:asciiTheme="minorHAnsi" w:hAnsiTheme="minorHAnsi" w:cstheme="minorHAnsi"/>
            <w:color w:val="0D0D0D" w:themeColor="text1" w:themeTint="F2"/>
            <w:u w:val="none"/>
          </w:rPr>
          <w:t>scientific calculators</w:t>
        </w:r>
      </w:hyperlink>
      <w:r w:rsidRPr="00455BE0">
        <w:rPr>
          <w:rFonts w:asciiTheme="minorHAnsi" w:hAnsiTheme="minorHAnsi" w:cstheme="minorHAnsi"/>
          <w:color w:val="202122"/>
        </w:rPr>
        <w:t> which include </w:t>
      </w:r>
      <w:hyperlink r:id="rId16" w:tooltip="Trigonometry" w:history="1">
        <w:r w:rsidRPr="00455BE0">
          <w:rPr>
            <w:rStyle w:val="Hyperlink"/>
            <w:rFonts w:asciiTheme="minorHAnsi" w:hAnsiTheme="minorHAnsi" w:cstheme="minorHAnsi"/>
            <w:color w:val="0D0D0D" w:themeColor="text1" w:themeTint="F2"/>
            <w:u w:val="none"/>
          </w:rPr>
          <w:t>trigonometric</w:t>
        </w:r>
      </w:hyperlink>
      <w:r w:rsidRPr="00455BE0">
        <w:rPr>
          <w:rFonts w:asciiTheme="minorHAnsi" w:hAnsiTheme="minorHAnsi" w:cstheme="minorHAnsi"/>
          <w:color w:val="202122"/>
        </w:rPr>
        <w:t> and </w:t>
      </w:r>
      <w:hyperlink r:id="rId17" w:tooltip="Statistics" w:history="1">
        <w:r w:rsidRPr="00455BE0">
          <w:rPr>
            <w:rStyle w:val="Hyperlink"/>
            <w:rFonts w:asciiTheme="minorHAnsi" w:hAnsiTheme="minorHAnsi" w:cstheme="minorHAnsi"/>
            <w:color w:val="0D0D0D" w:themeColor="text1" w:themeTint="F2"/>
            <w:u w:val="none"/>
          </w:rPr>
          <w:t>statistical</w:t>
        </w:r>
      </w:hyperlink>
      <w:r w:rsidRPr="00455BE0">
        <w:rPr>
          <w:rFonts w:asciiTheme="minorHAnsi" w:hAnsiTheme="minorHAnsi" w:cstheme="minorHAnsi"/>
          <w:color w:val="202122"/>
        </w:rPr>
        <w:t> calculations. Some calculators even have the ability to do </w:t>
      </w:r>
      <w:hyperlink r:id="rId18" w:tooltip="Computer algebra" w:history="1">
        <w:r w:rsidRPr="00455BE0">
          <w:rPr>
            <w:rStyle w:val="Hyperlink"/>
            <w:rFonts w:asciiTheme="minorHAnsi" w:hAnsiTheme="minorHAnsi" w:cstheme="minorHAnsi"/>
            <w:color w:val="0D0D0D" w:themeColor="text1" w:themeTint="F2"/>
            <w:u w:val="none"/>
          </w:rPr>
          <w:t>computer algebra</w:t>
        </w:r>
      </w:hyperlink>
      <w:r w:rsidRPr="00455BE0">
        <w:rPr>
          <w:rFonts w:asciiTheme="minorHAnsi" w:hAnsiTheme="minorHAnsi" w:cstheme="minorHAnsi"/>
          <w:color w:val="202122"/>
        </w:rPr>
        <w:t>. </w:t>
      </w:r>
      <w:hyperlink r:id="rId19" w:tooltip="Graphing calculator" w:history="1">
        <w:r w:rsidRPr="00455BE0">
          <w:rPr>
            <w:rStyle w:val="Hyperlink"/>
            <w:rFonts w:asciiTheme="minorHAnsi" w:hAnsiTheme="minorHAnsi" w:cstheme="minorHAnsi"/>
            <w:color w:val="0D0D0D" w:themeColor="text1" w:themeTint="F2"/>
            <w:u w:val="none"/>
          </w:rPr>
          <w:t>Graphing calculators</w:t>
        </w:r>
      </w:hyperlink>
      <w:r w:rsidRPr="00455BE0">
        <w:rPr>
          <w:rFonts w:asciiTheme="minorHAnsi" w:hAnsiTheme="minorHAnsi" w:cstheme="minorHAnsi"/>
          <w:color w:val="202122"/>
        </w:rPr>
        <w:t> can be</w:t>
      </w:r>
      <w:r w:rsidRPr="00455BE0">
        <w:rPr>
          <w:rFonts w:ascii="Arial" w:hAnsi="Arial" w:cs="Arial"/>
          <w:color w:val="202122"/>
        </w:rPr>
        <w:t xml:space="preserve"> used to graph functions defined on the real line, or higher-dimensional </w:t>
      </w:r>
      <w:hyperlink r:id="rId20" w:tooltip="Euclidean space" w:history="1">
        <w:r w:rsidRPr="00455BE0">
          <w:rPr>
            <w:rStyle w:val="Hyperlink"/>
            <w:rFonts w:ascii="Arial" w:hAnsi="Arial" w:cs="Arial"/>
            <w:color w:val="0D0D0D" w:themeColor="text1" w:themeTint="F2"/>
            <w:u w:val="none"/>
          </w:rPr>
          <w:t>Euclidean space</w:t>
        </w:r>
      </w:hyperlink>
      <w:r w:rsidRPr="00455BE0">
        <w:rPr>
          <w:rFonts w:ascii="Arial" w:hAnsi="Arial" w:cs="Arial"/>
          <w:color w:val="202122"/>
        </w:rPr>
        <w:t>. As of 2016, basic calculators cost little, but scientific and graphing models tend to cost more.</w:t>
      </w:r>
    </w:p>
    <w:p w14:paraId="2FBC2C07" w14:textId="08A7966B" w:rsidR="00F81B36" w:rsidRPr="00455BE0" w:rsidRDefault="00F81B36" w:rsidP="00F81B36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455BE0">
        <w:rPr>
          <w:rFonts w:ascii="Arial" w:hAnsi="Arial" w:cs="Arial"/>
          <w:color w:val="202122"/>
        </w:rPr>
        <w:t>In 1986, calculators still represented an estimated 41% of the world's general-purpose hardware capacity to compute information. By 2007, this had diminished to less than 0.05%.</w:t>
      </w:r>
    </w:p>
    <w:p w14:paraId="43D5C5A0" w14:textId="77777777" w:rsidR="00F81B36" w:rsidRPr="00455BE0" w:rsidRDefault="00F81B3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EF87505" w14:textId="77777777"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CAE1BEE" w14:textId="77777777"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E724E82" w14:textId="77777777"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AF05454" w14:textId="43A9BA1E" w:rsidR="00DF1F07" w:rsidRDefault="00455BE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M</w:t>
      </w:r>
      <w:r w:rsidRPr="00455BE0">
        <w:rPr>
          <w:rFonts w:asciiTheme="minorHAnsi" w:hAnsiTheme="minorHAnsi" w:cstheme="minorHAnsi"/>
          <w:b/>
          <w:bCs/>
          <w:sz w:val="24"/>
          <w:szCs w:val="24"/>
        </w:rPr>
        <w:t>Y PRODUCT</w:t>
      </w:r>
      <w:r w:rsidR="00245DEB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73FBCBF8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It can do all basic operations (Addition, Subtraction, Multiplication, Division).</w:t>
      </w:r>
    </w:p>
    <w:p w14:paraId="1DCCDD4F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Logarithmic operations, Exponential operations are also available.</w:t>
      </w:r>
    </w:p>
    <w:p w14:paraId="5752EF0C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Power functions, Factorial and Conversions which are helpful for students are added.</w:t>
      </w:r>
    </w:p>
    <w:p w14:paraId="23A986EA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Basic Trigonometric Operations are also available.</w:t>
      </w:r>
    </w:p>
    <w:p w14:paraId="39A97389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Basic Matrix Operations are also available.</w:t>
      </w:r>
    </w:p>
    <w:p w14:paraId="34C20EE9" w14:textId="77777777" w:rsidR="00245DEB" w:rsidRPr="00245DEB" w:rsidRDefault="00245DEB" w:rsidP="00245DEB">
      <w:pPr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  <w:sz w:val="24"/>
          <w:szCs w:val="24"/>
          <w:lang w:bidi="ar-SA"/>
        </w:rPr>
      </w:pPr>
      <w:r w:rsidRPr="00245DEB">
        <w:rPr>
          <w:rFonts w:ascii="Segoe UI" w:hAnsi="Segoe UI" w:cs="Segoe UI"/>
          <w:color w:val="24292E"/>
          <w:sz w:val="24"/>
          <w:szCs w:val="24"/>
          <w:lang w:bidi="ar-SA"/>
        </w:rPr>
        <w:t>It has double precision.</w:t>
      </w:r>
    </w:p>
    <w:p w14:paraId="7AB565AB" w14:textId="1C0A5838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3E72300" w14:textId="65369BDA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92E9867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AAD3666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2DB88E4" w14:textId="4B997F15" w:rsidR="00455BE0" w:rsidRPr="00455BE0" w:rsidRDefault="00455BE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55BE0">
        <w:rPr>
          <w:rFonts w:asciiTheme="minorHAnsi" w:hAnsiTheme="minorHAnsi" w:cstheme="minorHAnsi"/>
          <w:b/>
          <w:bCs/>
          <w:sz w:val="24"/>
          <w:szCs w:val="24"/>
        </w:rPr>
        <w:t xml:space="preserve">SWOT </w:t>
      </w:r>
      <w:r w:rsidRPr="00455BE0">
        <w:rPr>
          <w:rStyle w:val="Heading1Char"/>
        </w:rPr>
        <w:t>ANALYSIS</w:t>
      </w:r>
      <w:r w:rsidRPr="00245DEB">
        <w:rPr>
          <w:rStyle w:val="Heading1Char"/>
        </w:rPr>
        <w:t xml:space="preserve"> </w:t>
      </w:r>
    </w:p>
    <w:p w14:paraId="0376213D" w14:textId="77777777" w:rsidR="00455BE0" w:rsidRPr="00455BE0" w:rsidRDefault="00455BE0" w:rsidP="00455BE0">
      <w:pPr>
        <w:pStyle w:val="Heading1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455BE0">
        <w:rPr>
          <w:rStyle w:val="Strong"/>
          <w:rFonts w:asciiTheme="minorHAnsi" w:hAnsiTheme="minorHAnsi" w:cstheme="minorHAnsi"/>
          <w:b/>
          <w:bCs/>
          <w:color w:val="24292E"/>
        </w:rPr>
        <w:t>SWOT- Strengths, and Weakness, Opportunities Threats</w:t>
      </w:r>
    </w:p>
    <w:p w14:paraId="65E5D8C1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Style w:val="Strong"/>
          <w:rFonts w:asciiTheme="minorHAnsi" w:hAnsiTheme="minorHAnsi" w:cstheme="minorHAnsi"/>
          <w:color w:val="24292E"/>
        </w:rPr>
        <w:t>Strengths</w:t>
      </w:r>
    </w:p>
    <w:p w14:paraId="3DB95BC6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User Friendly</w:t>
      </w:r>
    </w:p>
    <w:p w14:paraId="0B0297D8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All basic operations</w:t>
      </w:r>
    </w:p>
    <w:p w14:paraId="7D87F5EF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Double Precision</w:t>
      </w:r>
    </w:p>
    <w:p w14:paraId="63F2C211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Trigonometric operations</w:t>
      </w:r>
    </w:p>
    <w:p w14:paraId="730BE3E9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Matrix Operations </w:t>
      </w:r>
      <w:r w:rsidRPr="00455BE0">
        <w:rPr>
          <w:rStyle w:val="Strong"/>
          <w:rFonts w:asciiTheme="minorHAnsi" w:hAnsiTheme="minorHAnsi" w:cstheme="minorHAnsi"/>
          <w:color w:val="24292E"/>
        </w:rPr>
        <w:t>Weakness</w:t>
      </w:r>
    </w:p>
    <w:p w14:paraId="2A334467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Limited Operations • Memory Wastage</w:t>
      </w:r>
    </w:p>
    <w:p w14:paraId="0BD3E67B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Style w:val="Strong"/>
          <w:rFonts w:asciiTheme="minorHAnsi" w:hAnsiTheme="minorHAnsi" w:cstheme="minorHAnsi"/>
          <w:color w:val="24292E"/>
        </w:rPr>
        <w:t>Opportunities</w:t>
      </w:r>
    </w:p>
    <w:p w14:paraId="5B3DC5F6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It can be expanded by adding additional features like Inverse Trigonometric operations, Equations etc.</w:t>
      </w:r>
    </w:p>
    <w:p w14:paraId="57A4716C" w14:textId="77777777" w:rsidR="00245DEB" w:rsidRDefault="00245DEB" w:rsidP="00455BE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24292E"/>
        </w:rPr>
      </w:pPr>
    </w:p>
    <w:p w14:paraId="6BE060EE" w14:textId="59C437FB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Style w:val="Strong"/>
          <w:rFonts w:asciiTheme="minorHAnsi" w:hAnsiTheme="minorHAnsi" w:cstheme="minorHAnsi"/>
          <w:color w:val="24292E"/>
        </w:rPr>
        <w:t>Threats</w:t>
      </w:r>
    </w:p>
    <w:p w14:paraId="19F38040" w14:textId="77777777" w:rsidR="00455BE0" w:rsidRPr="00455BE0" w:rsidRDefault="00455BE0" w:rsidP="00455BE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455BE0">
        <w:rPr>
          <w:rFonts w:asciiTheme="minorHAnsi" w:hAnsiTheme="minorHAnsi" w:cstheme="minorHAnsi"/>
          <w:color w:val="24292E"/>
        </w:rPr>
        <w:t>• There are other programmable calculators which may affect our product marketing.</w:t>
      </w:r>
    </w:p>
    <w:p w14:paraId="01D4B410" w14:textId="77777777" w:rsidR="00455BE0" w:rsidRDefault="00455BE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F185B4B" w14:textId="247333F3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29CB3BC" w14:textId="00A837ED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0761FB1" w14:textId="5EAAA3AA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B679A4C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5F81E96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5EF39F5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1A5C19A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5BFB5EC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ED6A476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0E0046C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85233D1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DF3F8F0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C5E5EBD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D4DD9CD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496F14F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2BB9611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03A0385" w14:textId="2DB42351" w:rsidR="00455BE0" w:rsidRDefault="00455BE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R</w:t>
      </w:r>
      <w:r w:rsidRPr="00455BE0">
        <w:rPr>
          <w:rFonts w:asciiTheme="minorHAnsi" w:hAnsiTheme="minorHAnsi" w:cstheme="minorHAnsi"/>
          <w:b/>
          <w:bCs/>
          <w:sz w:val="24"/>
          <w:szCs w:val="24"/>
        </w:rPr>
        <w:t>EQUIREMENTS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14:paraId="6FCDC94C" w14:textId="44B0678A" w:rsidR="00455BE0" w:rsidRDefault="00455BE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76D47FF" w14:textId="50DC0D29" w:rsidR="00455BE0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HIGH LEVEL REQUIREMENTS</w:t>
      </w:r>
    </w:p>
    <w:p w14:paraId="24F1CCF1" w14:textId="6B4FF45E" w:rsidR="00982396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55EAA8A" w14:textId="4BC15BA8" w:rsidR="00982396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tbl>
      <w:tblPr>
        <w:tblStyle w:val="TableGrid"/>
        <w:tblW w:w="10354" w:type="dxa"/>
        <w:tblLook w:val="04A0" w:firstRow="1" w:lastRow="0" w:firstColumn="1" w:lastColumn="0" w:noHBand="0" w:noVBand="1"/>
      </w:tblPr>
      <w:tblGrid>
        <w:gridCol w:w="5177"/>
        <w:gridCol w:w="5177"/>
      </w:tblGrid>
      <w:tr w:rsidR="00982396" w14:paraId="08EEB34E" w14:textId="77777777" w:rsidTr="00982396">
        <w:trPr>
          <w:trHeight w:val="422"/>
        </w:trPr>
        <w:tc>
          <w:tcPr>
            <w:tcW w:w="5177" w:type="dxa"/>
          </w:tcPr>
          <w:p w14:paraId="3A4C61FC" w14:textId="5F5EA0A7" w:rsidR="00982396" w:rsidRPr="00982396" w:rsidRDefault="00982396" w:rsidP="00982396">
            <w:pPr>
              <w:spacing w:after="240"/>
              <w:ind w:firstLine="0"/>
              <w:rPr>
                <w:rFonts w:ascii="Segoe UI" w:hAnsi="Segoe UI" w:cs="Segoe UI"/>
                <w:b/>
                <w:bCs/>
                <w:color w:val="24292E"/>
                <w:sz w:val="24"/>
                <w:szCs w:val="24"/>
                <w:lang w:bidi="ar-SA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High level Requirement</w:t>
            </w:r>
          </w:p>
        </w:tc>
        <w:tc>
          <w:tcPr>
            <w:tcW w:w="5177" w:type="dxa"/>
          </w:tcPr>
          <w:p w14:paraId="1F57DE0F" w14:textId="370D6CE9" w:rsidR="00982396" w:rsidRDefault="00982396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  <w:shd w:val="clear" w:color="auto" w:fill="FFFFFF"/>
              </w:rPr>
              <w:t>Description</w:t>
            </w:r>
          </w:p>
        </w:tc>
      </w:tr>
      <w:tr w:rsidR="00982396" w14:paraId="0A6FB1D8" w14:textId="77777777" w:rsidTr="00982396">
        <w:trPr>
          <w:trHeight w:val="242"/>
        </w:trPr>
        <w:tc>
          <w:tcPr>
            <w:tcW w:w="5177" w:type="dxa"/>
          </w:tcPr>
          <w:p w14:paraId="58C45827" w14:textId="656D01CA" w:rsidR="00982396" w:rsidRPr="00982396" w:rsidRDefault="00982396" w:rsidP="00982396">
            <w:pPr>
              <w:spacing w:after="240"/>
              <w:ind w:firstLine="0"/>
              <w:rPr>
                <w:rFonts w:ascii="Segoe UI" w:hAnsi="Segoe UI" w:cs="Segoe UI"/>
                <w:color w:val="24292E"/>
              </w:rPr>
            </w:pPr>
            <w:r w:rsidRPr="00982396">
              <w:rPr>
                <w:rFonts w:ascii="Segoe UI" w:hAnsi="Segoe UI" w:cs="Segoe UI"/>
                <w:color w:val="24292E"/>
              </w:rPr>
              <w:t>HLR1</w:t>
            </w:r>
          </w:p>
        </w:tc>
        <w:tc>
          <w:tcPr>
            <w:tcW w:w="5177" w:type="dxa"/>
          </w:tcPr>
          <w:p w14:paraId="7F76C4FA" w14:textId="36F753EB" w:rsidR="00982396" w:rsidRDefault="00982396" w:rsidP="00485748">
            <w:pPr>
              <w:spacing w:line="257" w:lineRule="auto"/>
              <w:ind w:firstLine="0"/>
              <w:rPr>
                <w:rFonts w:ascii="Segoe UI" w:hAnsi="Segoe UI" w:cs="Segoe UI"/>
                <w:b/>
                <w:bCs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Basic Operations</w:t>
            </w:r>
          </w:p>
        </w:tc>
      </w:tr>
      <w:tr w:rsidR="00982396" w14:paraId="14DCBEC4" w14:textId="77777777" w:rsidTr="00982396">
        <w:trPr>
          <w:trHeight w:val="242"/>
        </w:trPr>
        <w:tc>
          <w:tcPr>
            <w:tcW w:w="5177" w:type="dxa"/>
          </w:tcPr>
          <w:p w14:paraId="293FBB93" w14:textId="4A1062B2" w:rsidR="00982396" w:rsidRPr="00982396" w:rsidRDefault="00982396" w:rsidP="00982396">
            <w:pPr>
              <w:spacing w:after="240"/>
              <w:ind w:firstLine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HLR2</w:t>
            </w:r>
          </w:p>
        </w:tc>
        <w:tc>
          <w:tcPr>
            <w:tcW w:w="5177" w:type="dxa"/>
          </w:tcPr>
          <w:p w14:paraId="0D0BB2F3" w14:textId="2385B968" w:rsidR="00982396" w:rsidRDefault="00982396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Trigonometric Operations</w:t>
            </w:r>
          </w:p>
        </w:tc>
      </w:tr>
      <w:tr w:rsidR="00982396" w14:paraId="5ED9521C" w14:textId="77777777" w:rsidTr="00982396">
        <w:trPr>
          <w:trHeight w:val="242"/>
        </w:trPr>
        <w:tc>
          <w:tcPr>
            <w:tcW w:w="5177" w:type="dxa"/>
          </w:tcPr>
          <w:p w14:paraId="738F184D" w14:textId="7C1F2B22" w:rsidR="00982396" w:rsidRPr="00982396" w:rsidRDefault="00982396" w:rsidP="00982396">
            <w:pPr>
              <w:spacing w:after="240"/>
              <w:ind w:firstLine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HLR3</w:t>
            </w:r>
          </w:p>
        </w:tc>
        <w:tc>
          <w:tcPr>
            <w:tcW w:w="5177" w:type="dxa"/>
          </w:tcPr>
          <w:p w14:paraId="53A43D87" w14:textId="538CE6B9" w:rsidR="00982396" w:rsidRDefault="00982396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Matrix Operations</w:t>
            </w:r>
          </w:p>
        </w:tc>
      </w:tr>
      <w:tr w:rsidR="00982396" w14:paraId="2A363A06" w14:textId="77777777" w:rsidTr="00982396">
        <w:trPr>
          <w:trHeight w:val="242"/>
        </w:trPr>
        <w:tc>
          <w:tcPr>
            <w:tcW w:w="5177" w:type="dxa"/>
          </w:tcPr>
          <w:p w14:paraId="1FA5FA56" w14:textId="0832DE9A" w:rsidR="00982396" w:rsidRDefault="00982396" w:rsidP="00982396">
            <w:pPr>
              <w:spacing w:after="240"/>
              <w:ind w:firstLine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HLR4</w:t>
            </w:r>
          </w:p>
        </w:tc>
        <w:tc>
          <w:tcPr>
            <w:tcW w:w="5177" w:type="dxa"/>
          </w:tcPr>
          <w:p w14:paraId="3D81736F" w14:textId="23D12608" w:rsidR="00982396" w:rsidRDefault="00982396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Conversions</w:t>
            </w:r>
          </w:p>
        </w:tc>
      </w:tr>
    </w:tbl>
    <w:p w14:paraId="44672F99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887F922" w14:textId="4599CE35" w:rsidR="0035385F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LOW LEVEL REQUIREMENTS</w:t>
      </w:r>
    </w:p>
    <w:p w14:paraId="5F5CDE43" w14:textId="08C79C51" w:rsidR="00982396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982396" w14:paraId="7045D8AF" w14:textId="77777777" w:rsidTr="00982396">
        <w:tc>
          <w:tcPr>
            <w:tcW w:w="5193" w:type="dxa"/>
          </w:tcPr>
          <w:p w14:paraId="6C4AF84B" w14:textId="1F2D2324" w:rsidR="00982396" w:rsidRDefault="00982396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 xml:space="preserve"> Low level Requirement</w:t>
            </w:r>
          </w:p>
        </w:tc>
        <w:tc>
          <w:tcPr>
            <w:tcW w:w="5193" w:type="dxa"/>
          </w:tcPr>
          <w:p w14:paraId="13243D06" w14:textId="4070D5FF" w:rsidR="00982396" w:rsidRDefault="00982396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24292E"/>
                <w:shd w:val="clear" w:color="auto" w:fill="FFFFFF"/>
              </w:rPr>
              <w:t>Description</w:t>
            </w:r>
          </w:p>
        </w:tc>
      </w:tr>
      <w:tr w:rsidR="00982396" w14:paraId="21B9647F" w14:textId="77777777" w:rsidTr="00982396">
        <w:tc>
          <w:tcPr>
            <w:tcW w:w="5193" w:type="dxa"/>
          </w:tcPr>
          <w:p w14:paraId="429692AE" w14:textId="53661852" w:rsidR="00982396" w:rsidRP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LLR1</w:t>
            </w:r>
          </w:p>
        </w:tc>
        <w:tc>
          <w:tcPr>
            <w:tcW w:w="5193" w:type="dxa"/>
          </w:tcPr>
          <w:p w14:paraId="258606A3" w14:textId="4275BC89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Addition</w:t>
            </w:r>
          </w:p>
        </w:tc>
      </w:tr>
      <w:tr w:rsidR="00982396" w14:paraId="2BE83810" w14:textId="77777777" w:rsidTr="00982396">
        <w:tc>
          <w:tcPr>
            <w:tcW w:w="5193" w:type="dxa"/>
          </w:tcPr>
          <w:p w14:paraId="60512856" w14:textId="7E7018FC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5193" w:type="dxa"/>
          </w:tcPr>
          <w:p w14:paraId="24856108" w14:textId="55CB05F2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Subtraction</w:t>
            </w:r>
          </w:p>
        </w:tc>
      </w:tr>
      <w:tr w:rsidR="00982396" w14:paraId="5D66F47A" w14:textId="77777777" w:rsidTr="00982396">
        <w:tc>
          <w:tcPr>
            <w:tcW w:w="5193" w:type="dxa"/>
          </w:tcPr>
          <w:p w14:paraId="06BB9495" w14:textId="76CB551C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5193" w:type="dxa"/>
          </w:tcPr>
          <w:p w14:paraId="653FD8A4" w14:textId="510DAFF2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Multiplication</w:t>
            </w:r>
          </w:p>
        </w:tc>
      </w:tr>
      <w:tr w:rsidR="00982396" w14:paraId="3E874772" w14:textId="77777777" w:rsidTr="00982396">
        <w:tc>
          <w:tcPr>
            <w:tcW w:w="5193" w:type="dxa"/>
          </w:tcPr>
          <w:p w14:paraId="51BDD18C" w14:textId="4B4FC5A8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5193" w:type="dxa"/>
          </w:tcPr>
          <w:p w14:paraId="7A1CD0E8" w14:textId="3DBDF9D3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Division</w:t>
            </w:r>
          </w:p>
        </w:tc>
      </w:tr>
      <w:tr w:rsidR="00982396" w14:paraId="6B6EA8A1" w14:textId="77777777" w:rsidTr="00982396">
        <w:tc>
          <w:tcPr>
            <w:tcW w:w="5193" w:type="dxa"/>
          </w:tcPr>
          <w:p w14:paraId="66CCC14B" w14:textId="1BCD3084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5193" w:type="dxa"/>
          </w:tcPr>
          <w:p w14:paraId="58205521" w14:textId="38CA5132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Sine, Cos, Tan</w:t>
            </w:r>
          </w:p>
        </w:tc>
      </w:tr>
      <w:tr w:rsidR="00982396" w14:paraId="106C7021" w14:textId="77777777" w:rsidTr="00982396">
        <w:tc>
          <w:tcPr>
            <w:tcW w:w="5193" w:type="dxa"/>
          </w:tcPr>
          <w:p w14:paraId="0F4819EF" w14:textId="6C3D4406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5193" w:type="dxa"/>
          </w:tcPr>
          <w:p w14:paraId="5C179999" w14:textId="610A1507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Cosec, Sec, Cot</w:t>
            </w:r>
          </w:p>
        </w:tc>
      </w:tr>
      <w:tr w:rsidR="00982396" w14:paraId="70E9CF09" w14:textId="77777777" w:rsidTr="00982396">
        <w:tc>
          <w:tcPr>
            <w:tcW w:w="5193" w:type="dxa"/>
          </w:tcPr>
          <w:p w14:paraId="2B166AE5" w14:textId="6E56247D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5193" w:type="dxa"/>
          </w:tcPr>
          <w:p w14:paraId="160FA2EB" w14:textId="56579D6B" w:rsidR="00982396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Matrix Addition</w:t>
            </w:r>
          </w:p>
        </w:tc>
      </w:tr>
      <w:tr w:rsidR="00CE585A" w14:paraId="2759DAA7" w14:textId="77777777" w:rsidTr="00982396">
        <w:tc>
          <w:tcPr>
            <w:tcW w:w="5193" w:type="dxa"/>
          </w:tcPr>
          <w:p w14:paraId="71EABBE0" w14:textId="41952C81" w:rsid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8</w:t>
            </w:r>
          </w:p>
        </w:tc>
        <w:tc>
          <w:tcPr>
            <w:tcW w:w="5193" w:type="dxa"/>
          </w:tcPr>
          <w:p w14:paraId="55368359" w14:textId="26AFB806" w:rsidR="00CE585A" w:rsidRDefault="00CE585A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Matrix Subtraction</w:t>
            </w:r>
          </w:p>
        </w:tc>
      </w:tr>
      <w:tr w:rsidR="00CE585A" w14:paraId="1147FBD8" w14:textId="77777777" w:rsidTr="00982396">
        <w:tc>
          <w:tcPr>
            <w:tcW w:w="5193" w:type="dxa"/>
          </w:tcPr>
          <w:p w14:paraId="448D54DA" w14:textId="2FA7144E" w:rsid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9</w:t>
            </w:r>
          </w:p>
        </w:tc>
        <w:tc>
          <w:tcPr>
            <w:tcW w:w="5193" w:type="dxa"/>
          </w:tcPr>
          <w:p w14:paraId="7CFD0223" w14:textId="107E68DA" w:rsidR="00CE585A" w:rsidRDefault="00CE585A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Matrix Multiplication</w:t>
            </w:r>
          </w:p>
        </w:tc>
      </w:tr>
      <w:tr w:rsidR="00CE585A" w14:paraId="6A205157" w14:textId="77777777" w:rsidTr="00CE585A">
        <w:trPr>
          <w:trHeight w:val="368"/>
        </w:trPr>
        <w:tc>
          <w:tcPr>
            <w:tcW w:w="5193" w:type="dxa"/>
          </w:tcPr>
          <w:p w14:paraId="1F82930C" w14:textId="011F7AFE" w:rsid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5193" w:type="dxa"/>
          </w:tcPr>
          <w:p w14:paraId="6F4FF96A" w14:textId="175135BB" w:rsidR="00CE585A" w:rsidRDefault="00CE585A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Base Decimal Conversion</w:t>
            </w:r>
          </w:p>
        </w:tc>
      </w:tr>
      <w:tr w:rsidR="00CE585A" w14:paraId="598A8B13" w14:textId="77777777" w:rsidTr="00982396">
        <w:tc>
          <w:tcPr>
            <w:tcW w:w="5193" w:type="dxa"/>
          </w:tcPr>
          <w:p w14:paraId="30FAF037" w14:textId="2FBE0AE3" w:rsid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LLR1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5193" w:type="dxa"/>
          </w:tcPr>
          <w:p w14:paraId="25DE3B02" w14:textId="0351029E" w:rsidR="00CE585A" w:rsidRDefault="00CE585A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Unit Conversion</w:t>
            </w:r>
          </w:p>
        </w:tc>
      </w:tr>
      <w:tr w:rsidR="00CE585A" w14:paraId="18E988DF" w14:textId="77777777" w:rsidTr="00982396">
        <w:tc>
          <w:tcPr>
            <w:tcW w:w="5193" w:type="dxa"/>
          </w:tcPr>
          <w:p w14:paraId="573CED57" w14:textId="28B46B2D" w:rsidR="00CE585A" w:rsidRDefault="00CE585A" w:rsidP="00485748">
            <w:pPr>
              <w:spacing w:line="257" w:lineRule="auto"/>
              <w:ind w:firstLine="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E585A"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LLR1</w:t>
            </w:r>
            <w:r>
              <w:rPr>
                <w:rFonts w:asciiTheme="minorHAnsi" w:hAnsiTheme="minorHAnsi" w:cstheme="minorHAnsi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5193" w:type="dxa"/>
          </w:tcPr>
          <w:p w14:paraId="576A025D" w14:textId="6AFFA225" w:rsidR="00CE585A" w:rsidRDefault="00CE585A" w:rsidP="00485748">
            <w:pPr>
              <w:spacing w:line="257" w:lineRule="auto"/>
              <w:ind w:firstLine="0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6F8FA"/>
              </w:rPr>
              <w:t>Check for Real numbers</w:t>
            </w:r>
          </w:p>
        </w:tc>
      </w:tr>
    </w:tbl>
    <w:p w14:paraId="6CC47915" w14:textId="77777777" w:rsidR="00982396" w:rsidRDefault="0098239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91C3D74" w14:textId="0B6E5FE3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4614BA7" w14:textId="43A00462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CD4FEB6" w14:textId="423C8786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727FFD1" w14:textId="448DAA20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9C4661E" w14:textId="4E8E543B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1E08C78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F11500F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8990403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B34EA31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6E90B67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5423247" w14:textId="180946AD" w:rsidR="0035385F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D</w:t>
      </w:r>
      <w:r w:rsidRPr="00AD39E7">
        <w:rPr>
          <w:rFonts w:asciiTheme="minorHAnsi" w:hAnsiTheme="minorHAnsi" w:cstheme="minorHAnsi"/>
          <w:b/>
          <w:bCs/>
          <w:sz w:val="24"/>
          <w:szCs w:val="24"/>
        </w:rPr>
        <w:t>ESIGN</w:t>
      </w:r>
    </w:p>
    <w:p w14:paraId="5D5FCF1B" w14:textId="3F9921F0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0B7D9F0" w14:textId="3FEADD2E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High level design</w:t>
      </w:r>
    </w:p>
    <w:p w14:paraId="20F0E769" w14:textId="06620D4F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0B9E03A" w14:textId="090EF8C3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Class diagram  </w:t>
      </w:r>
    </w:p>
    <w:p w14:paraId="581DD1DE" w14:textId="16AA7552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F0ECCD6" wp14:editId="276CDEC2">
            <wp:extent cx="64579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8334" w14:textId="16DC6DDC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16F5017" w14:textId="46603A8D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23FCEA8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180C11D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447A201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7052CD3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D5ACF2A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708FF1D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8C0798F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8B1B030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034E4C9" w14:textId="77777777" w:rsidR="00245DEB" w:rsidRDefault="00245DE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04272C2" w14:textId="77777777" w:rsidR="00CC5AC3" w:rsidRDefault="00CC5AC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E95226F" w14:textId="77777777" w:rsidR="00CC5AC3" w:rsidRDefault="00CC5AC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718F9AA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BBF4D37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1A430E4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8E18236" w14:textId="77777777" w:rsidR="004B7350" w:rsidRDefault="004B735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708F93C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8D9C92F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4B315E6" w14:textId="6E4E31CF" w:rsidR="0035385F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Low level design</w:t>
      </w:r>
    </w:p>
    <w:p w14:paraId="3B4DCC11" w14:textId="329A7607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25EC53C" w14:textId="2B4300DE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Object diagram</w:t>
      </w:r>
    </w:p>
    <w:p w14:paraId="44850324" w14:textId="3DD64249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FB9CBED" w14:textId="75D1220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3136C10" w14:textId="4B25960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7BF959E4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0C832ED" w14:textId="449846DA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74EB661" wp14:editId="3ACC4A04">
            <wp:extent cx="644842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ECB1" w14:textId="77777777" w:rsidR="00AD39E7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A736D8A" w14:textId="093DF4D8" w:rsidR="0035385F" w:rsidRDefault="0035385F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C542B92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1B926E4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903B588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3CCE9897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67046ECD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D5A1EF1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1FF0A79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7137D15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018FF59A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12A8B342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BCCDCA1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BAF4D43" w14:textId="77777777" w:rsidR="00EB6FA6" w:rsidRDefault="00EB6FA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4DB1AAA8" w14:textId="0D38EB80" w:rsidR="00897905" w:rsidRDefault="00AD39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Use case diagra</w:t>
      </w:r>
      <w:r w:rsidR="00897905">
        <w:rPr>
          <w:rFonts w:asciiTheme="minorHAnsi" w:hAnsiTheme="minorHAnsi" w:cstheme="minorHAnsi"/>
          <w:b/>
          <w:bCs/>
          <w:sz w:val="24"/>
          <w:szCs w:val="24"/>
        </w:rPr>
        <w:t>m</w:t>
      </w:r>
    </w:p>
    <w:p w14:paraId="21106016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BBA75B9" w14:textId="77777777" w:rsidR="00897905" w:rsidRDefault="0089790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95C27BF" w14:textId="3F6DB5FC" w:rsidR="00687F20" w:rsidRPr="00687F20" w:rsidRDefault="00897905" w:rsidP="00687F20">
      <w:pPr>
        <w:spacing w:line="257" w:lineRule="auto"/>
        <w:ind w:firstLine="0"/>
        <w:rPr>
          <w:rFonts w:asciiTheme="minorHAnsi" w:hAnsiTheme="minorHAnsi" w:cstheme="minorHAnsi"/>
          <w:b/>
          <w:bCs/>
          <w:noProof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A8600E7" wp14:editId="54F90BD4">
            <wp:extent cx="5724525" cy="448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53BD" w14:textId="24A26A48" w:rsidR="00897905" w:rsidRPr="00897905" w:rsidRDefault="00897905" w:rsidP="00897905">
      <w:pPr>
        <w:rPr>
          <w:rFonts w:asciiTheme="minorHAnsi" w:hAnsiTheme="minorHAnsi" w:cstheme="minorHAnsi"/>
          <w:sz w:val="24"/>
          <w:szCs w:val="24"/>
        </w:rPr>
      </w:pPr>
    </w:p>
    <w:p w14:paraId="05D3FFF0" w14:textId="310E3B02" w:rsidR="00897905" w:rsidRDefault="00897905" w:rsidP="00897905">
      <w:pPr>
        <w:rPr>
          <w:rFonts w:asciiTheme="minorHAnsi" w:hAnsiTheme="minorHAnsi" w:cstheme="minorHAnsi"/>
          <w:b/>
          <w:bCs/>
          <w:noProof/>
          <w:sz w:val="24"/>
          <w:szCs w:val="24"/>
        </w:rPr>
      </w:pPr>
    </w:p>
    <w:p w14:paraId="76CA7384" w14:textId="77777777" w:rsidR="00687F20" w:rsidRDefault="00897905" w:rsidP="00687F20">
      <w:pPr>
        <w:tabs>
          <w:tab w:val="left" w:pos="336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1164F07E" w14:textId="32B57807" w:rsidR="00897905" w:rsidRPr="00245DEB" w:rsidRDefault="00897905" w:rsidP="00687F20">
      <w:pPr>
        <w:tabs>
          <w:tab w:val="left" w:pos="3360"/>
        </w:tabs>
        <w:rPr>
          <w:rFonts w:asciiTheme="minorHAnsi" w:hAnsiTheme="minorHAnsi" w:cstheme="minorHAnsi"/>
          <w:sz w:val="24"/>
          <w:szCs w:val="24"/>
        </w:rPr>
      </w:pPr>
      <w:r w:rsidRPr="00245DEB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TEST PLAN     </w:t>
      </w:r>
      <w:r w:rsidRPr="00245DEB">
        <w:rPr>
          <w:rFonts w:asciiTheme="minorHAnsi" w:hAnsiTheme="minorHAnsi" w:cstheme="minorHAnsi"/>
          <w:sz w:val="24"/>
          <w:szCs w:val="24"/>
        </w:rPr>
        <w:t xml:space="preserve">                    </w:t>
      </w:r>
    </w:p>
    <w:p w14:paraId="6F4965D7" w14:textId="6DD4E9C1" w:rsidR="00897905" w:rsidRDefault="00897905" w:rsidP="00897905">
      <w:pPr>
        <w:tabs>
          <w:tab w:val="left" w:pos="3360"/>
        </w:tabs>
        <w:rPr>
          <w:rFonts w:asciiTheme="minorHAnsi" w:hAnsiTheme="minorHAnsi" w:cstheme="minorHAnsi"/>
          <w:sz w:val="24"/>
          <w:szCs w:val="24"/>
        </w:rPr>
      </w:pPr>
    </w:p>
    <w:p w14:paraId="1C188CAC" w14:textId="74D96A30" w:rsidR="00897905" w:rsidRDefault="00897905" w:rsidP="00897905">
      <w:pPr>
        <w:tabs>
          <w:tab w:val="left" w:pos="3360"/>
        </w:tabs>
        <w:rPr>
          <w:rFonts w:asciiTheme="minorHAnsi" w:hAnsiTheme="minorHAnsi" w:cstheme="minorHAnsi"/>
          <w:sz w:val="24"/>
          <w:szCs w:val="24"/>
        </w:rPr>
      </w:pPr>
    </w:p>
    <w:p w14:paraId="172C12BC" w14:textId="10D77DC8" w:rsidR="00897905" w:rsidRDefault="00897905" w:rsidP="00D4400D">
      <w:pPr>
        <w:tabs>
          <w:tab w:val="left" w:pos="3360"/>
        </w:tabs>
        <w:ind w:firstLine="0"/>
        <w:rPr>
          <w:rFonts w:asciiTheme="minorHAnsi" w:hAnsiTheme="minorHAnsi" w:cstheme="minorHAnsi"/>
          <w:sz w:val="24"/>
          <w:szCs w:val="24"/>
        </w:rPr>
      </w:pPr>
    </w:p>
    <w:tbl>
      <w:tblPr>
        <w:tblStyle w:val="TableGrid"/>
        <w:tblpPr w:leftFromText="180" w:rightFromText="180" w:horzAnchor="margin" w:tblpY="72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7905" w14:paraId="714FA5D2" w14:textId="77777777" w:rsidTr="00D4400D">
        <w:tc>
          <w:tcPr>
            <w:tcW w:w="2337" w:type="dxa"/>
          </w:tcPr>
          <w:p w14:paraId="64383824" w14:textId="77777777" w:rsidR="00897905" w:rsidRDefault="00897905" w:rsidP="00D4400D">
            <w:r>
              <w:t>TEST CASE ID</w:t>
            </w:r>
          </w:p>
        </w:tc>
        <w:tc>
          <w:tcPr>
            <w:tcW w:w="2337" w:type="dxa"/>
          </w:tcPr>
          <w:p w14:paraId="5BCEA29B" w14:textId="77777777" w:rsidR="00897905" w:rsidRDefault="00897905" w:rsidP="00D4400D">
            <w:r>
              <w:t>DESCRIPTION</w:t>
            </w:r>
          </w:p>
        </w:tc>
        <w:tc>
          <w:tcPr>
            <w:tcW w:w="2338" w:type="dxa"/>
          </w:tcPr>
          <w:p w14:paraId="2140F2DF" w14:textId="77777777" w:rsidR="00897905" w:rsidRDefault="00897905" w:rsidP="00D4400D">
            <w:r>
              <w:t>EXPECTED INPUTPUT</w:t>
            </w:r>
          </w:p>
        </w:tc>
        <w:tc>
          <w:tcPr>
            <w:tcW w:w="2338" w:type="dxa"/>
          </w:tcPr>
          <w:p w14:paraId="53B21154" w14:textId="77777777" w:rsidR="00897905" w:rsidRDefault="00897905" w:rsidP="00D4400D">
            <w:r>
              <w:t>EXPECTED OUTPUT</w:t>
            </w:r>
          </w:p>
        </w:tc>
      </w:tr>
      <w:tr w:rsidR="00897905" w14:paraId="42EF0E9F" w14:textId="77777777" w:rsidTr="00D4400D">
        <w:tc>
          <w:tcPr>
            <w:tcW w:w="2337" w:type="dxa"/>
          </w:tcPr>
          <w:p w14:paraId="17994F1F" w14:textId="77777777" w:rsidR="00897905" w:rsidRDefault="00897905" w:rsidP="00D4400D">
            <w:r>
              <w:t>LLR01</w:t>
            </w:r>
          </w:p>
        </w:tc>
        <w:tc>
          <w:tcPr>
            <w:tcW w:w="2337" w:type="dxa"/>
          </w:tcPr>
          <w:p w14:paraId="6F7D060A" w14:textId="77777777" w:rsidR="00897905" w:rsidRDefault="00897905" w:rsidP="00D4400D">
            <w:r>
              <w:t>Check the number dived by zero</w:t>
            </w:r>
          </w:p>
        </w:tc>
        <w:tc>
          <w:tcPr>
            <w:tcW w:w="2338" w:type="dxa"/>
          </w:tcPr>
          <w:p w14:paraId="2A5DAD2A" w14:textId="77777777" w:rsidR="00897905" w:rsidRDefault="00897905" w:rsidP="00D4400D">
            <w:r>
              <w:t>Given number is divided by zero</w:t>
            </w:r>
          </w:p>
        </w:tc>
        <w:tc>
          <w:tcPr>
            <w:tcW w:w="2338" w:type="dxa"/>
          </w:tcPr>
          <w:p w14:paraId="66C8DDBA" w14:textId="77777777" w:rsidR="00897905" w:rsidRDefault="00897905" w:rsidP="00D4400D">
            <w:r>
              <w:t xml:space="preserve">Error </w:t>
            </w:r>
          </w:p>
        </w:tc>
      </w:tr>
      <w:tr w:rsidR="00897905" w14:paraId="3FE0E5F6" w14:textId="77777777" w:rsidTr="00D4400D">
        <w:tc>
          <w:tcPr>
            <w:tcW w:w="2337" w:type="dxa"/>
          </w:tcPr>
          <w:p w14:paraId="6810D2BC" w14:textId="77777777" w:rsidR="00897905" w:rsidRDefault="00897905" w:rsidP="00D4400D">
            <w:r>
              <w:t>LLR02</w:t>
            </w:r>
          </w:p>
        </w:tc>
        <w:tc>
          <w:tcPr>
            <w:tcW w:w="2337" w:type="dxa"/>
          </w:tcPr>
          <w:p w14:paraId="6871627E" w14:textId="77777777" w:rsidR="00897905" w:rsidRDefault="00897905" w:rsidP="00D4400D">
            <w:r>
              <w:t>Check the base of log</w:t>
            </w:r>
          </w:p>
        </w:tc>
        <w:tc>
          <w:tcPr>
            <w:tcW w:w="2338" w:type="dxa"/>
          </w:tcPr>
          <w:p w14:paraId="60DC60B3" w14:textId="77777777" w:rsidR="00897905" w:rsidRDefault="00897905" w:rsidP="00D4400D">
            <w:r>
              <w:t>Given number is other than 2,10</w:t>
            </w:r>
          </w:p>
        </w:tc>
        <w:tc>
          <w:tcPr>
            <w:tcW w:w="2338" w:type="dxa"/>
          </w:tcPr>
          <w:p w14:paraId="0176A692" w14:textId="77777777" w:rsidR="00897905" w:rsidRDefault="00897905" w:rsidP="00D4400D">
            <w:r>
              <w:t xml:space="preserve">Error </w:t>
            </w:r>
          </w:p>
        </w:tc>
      </w:tr>
      <w:tr w:rsidR="00897905" w14:paraId="1B9A8DEE" w14:textId="77777777" w:rsidTr="00D4400D">
        <w:tc>
          <w:tcPr>
            <w:tcW w:w="2337" w:type="dxa"/>
          </w:tcPr>
          <w:p w14:paraId="31E2EDAE" w14:textId="77777777" w:rsidR="00897905" w:rsidRDefault="00897905" w:rsidP="00D4400D">
            <w:r>
              <w:t>LLR03</w:t>
            </w:r>
          </w:p>
        </w:tc>
        <w:tc>
          <w:tcPr>
            <w:tcW w:w="2337" w:type="dxa"/>
          </w:tcPr>
          <w:p w14:paraId="69C4ECF2" w14:textId="77777777" w:rsidR="00897905" w:rsidRDefault="00897905" w:rsidP="00D4400D">
            <w:r>
              <w:t>Check the number in square root</w:t>
            </w:r>
          </w:p>
        </w:tc>
        <w:tc>
          <w:tcPr>
            <w:tcW w:w="2338" w:type="dxa"/>
          </w:tcPr>
          <w:p w14:paraId="42C2FDB8" w14:textId="77777777" w:rsidR="00897905" w:rsidRDefault="00897905" w:rsidP="00D4400D">
            <w:r>
              <w:t>Given number is negative not positive</w:t>
            </w:r>
          </w:p>
        </w:tc>
        <w:tc>
          <w:tcPr>
            <w:tcW w:w="2338" w:type="dxa"/>
          </w:tcPr>
          <w:p w14:paraId="4D8C54B5" w14:textId="77777777" w:rsidR="00897905" w:rsidRDefault="00897905" w:rsidP="00D4400D">
            <w:r>
              <w:t>Error</w:t>
            </w:r>
          </w:p>
        </w:tc>
      </w:tr>
      <w:tr w:rsidR="00897905" w14:paraId="7C02D453" w14:textId="77777777" w:rsidTr="00D4400D">
        <w:tc>
          <w:tcPr>
            <w:tcW w:w="2337" w:type="dxa"/>
          </w:tcPr>
          <w:p w14:paraId="1343A5B3" w14:textId="77777777" w:rsidR="00897905" w:rsidRDefault="00897905" w:rsidP="00D4400D">
            <w:r>
              <w:t>LLR04</w:t>
            </w:r>
          </w:p>
        </w:tc>
        <w:tc>
          <w:tcPr>
            <w:tcW w:w="2337" w:type="dxa"/>
          </w:tcPr>
          <w:p w14:paraId="25388D62" w14:textId="77777777" w:rsidR="00897905" w:rsidRDefault="00897905" w:rsidP="00D4400D">
            <w:r>
              <w:t>Check the number in cube root</w:t>
            </w:r>
          </w:p>
        </w:tc>
        <w:tc>
          <w:tcPr>
            <w:tcW w:w="2338" w:type="dxa"/>
          </w:tcPr>
          <w:p w14:paraId="0594BBC7" w14:textId="77777777" w:rsidR="00897905" w:rsidRDefault="00897905" w:rsidP="00D4400D">
            <w:r>
              <w:t>Given number is negative</w:t>
            </w:r>
          </w:p>
        </w:tc>
        <w:tc>
          <w:tcPr>
            <w:tcW w:w="2338" w:type="dxa"/>
          </w:tcPr>
          <w:p w14:paraId="35F4663C" w14:textId="77777777" w:rsidR="00897905" w:rsidRDefault="00897905" w:rsidP="00D4400D">
            <w:r>
              <w:t>Negative number</w:t>
            </w:r>
          </w:p>
        </w:tc>
      </w:tr>
      <w:tr w:rsidR="00897905" w14:paraId="737E31CB" w14:textId="77777777" w:rsidTr="00D4400D">
        <w:tc>
          <w:tcPr>
            <w:tcW w:w="2337" w:type="dxa"/>
          </w:tcPr>
          <w:p w14:paraId="13986DC4" w14:textId="77777777" w:rsidR="00897905" w:rsidRDefault="00897905" w:rsidP="00D4400D">
            <w:r>
              <w:t>LLR05</w:t>
            </w:r>
          </w:p>
        </w:tc>
        <w:tc>
          <w:tcPr>
            <w:tcW w:w="2337" w:type="dxa"/>
          </w:tcPr>
          <w:p w14:paraId="59B7A42F" w14:textId="77777777" w:rsidR="00897905" w:rsidRDefault="00897905" w:rsidP="00D4400D">
            <w:r>
              <w:t>Check divided by big number</w:t>
            </w:r>
          </w:p>
        </w:tc>
        <w:tc>
          <w:tcPr>
            <w:tcW w:w="2338" w:type="dxa"/>
          </w:tcPr>
          <w:p w14:paraId="752290D0" w14:textId="77777777" w:rsidR="00897905" w:rsidRDefault="00897905" w:rsidP="00D4400D">
            <w:r>
              <w:t xml:space="preserve">Given number is greater </w:t>
            </w:r>
          </w:p>
        </w:tc>
        <w:tc>
          <w:tcPr>
            <w:tcW w:w="2338" w:type="dxa"/>
          </w:tcPr>
          <w:p w14:paraId="4A1A716D" w14:textId="77777777" w:rsidR="00897905" w:rsidRDefault="00897905" w:rsidP="00D4400D">
            <w:r>
              <w:t>Less than zero</w:t>
            </w:r>
          </w:p>
        </w:tc>
      </w:tr>
      <w:tr w:rsidR="00897905" w14:paraId="59030C0D" w14:textId="77777777" w:rsidTr="00D4400D">
        <w:tc>
          <w:tcPr>
            <w:tcW w:w="2337" w:type="dxa"/>
          </w:tcPr>
          <w:p w14:paraId="4B4938B9" w14:textId="77777777" w:rsidR="00897905" w:rsidRDefault="00897905" w:rsidP="00D4400D">
            <w:r>
              <w:t>LLR06</w:t>
            </w:r>
          </w:p>
        </w:tc>
        <w:tc>
          <w:tcPr>
            <w:tcW w:w="2337" w:type="dxa"/>
          </w:tcPr>
          <w:p w14:paraId="5311F456" w14:textId="77777777" w:rsidR="00897905" w:rsidRDefault="00897905" w:rsidP="00D4400D">
            <w:r>
              <w:t>Check divided by smaller number</w:t>
            </w:r>
          </w:p>
        </w:tc>
        <w:tc>
          <w:tcPr>
            <w:tcW w:w="2338" w:type="dxa"/>
          </w:tcPr>
          <w:p w14:paraId="72D76CFE" w14:textId="77777777" w:rsidR="00897905" w:rsidRDefault="00897905" w:rsidP="00D4400D">
            <w:r>
              <w:t>Given number is smaller</w:t>
            </w:r>
          </w:p>
        </w:tc>
        <w:tc>
          <w:tcPr>
            <w:tcW w:w="2338" w:type="dxa"/>
          </w:tcPr>
          <w:p w14:paraId="4D7D3FBD" w14:textId="77777777" w:rsidR="00897905" w:rsidRDefault="00897905" w:rsidP="00D4400D">
            <w:r>
              <w:t>Greater than zero</w:t>
            </w:r>
          </w:p>
        </w:tc>
      </w:tr>
      <w:tr w:rsidR="00897905" w14:paraId="0B3348D0" w14:textId="77777777" w:rsidTr="00D4400D">
        <w:tc>
          <w:tcPr>
            <w:tcW w:w="2337" w:type="dxa"/>
          </w:tcPr>
          <w:p w14:paraId="64F2391E" w14:textId="77777777" w:rsidR="00897905" w:rsidRDefault="00897905" w:rsidP="00D4400D">
            <w:r>
              <w:t>LLR07</w:t>
            </w:r>
          </w:p>
        </w:tc>
        <w:tc>
          <w:tcPr>
            <w:tcW w:w="2337" w:type="dxa"/>
          </w:tcPr>
          <w:p w14:paraId="3B863167" w14:textId="77777777" w:rsidR="00897905" w:rsidRDefault="00897905" w:rsidP="00D4400D">
            <w:r>
              <w:t>Check divided by negative number</w:t>
            </w:r>
          </w:p>
        </w:tc>
        <w:tc>
          <w:tcPr>
            <w:tcW w:w="2338" w:type="dxa"/>
          </w:tcPr>
          <w:p w14:paraId="26221FC6" w14:textId="77777777" w:rsidR="00897905" w:rsidRDefault="00897905" w:rsidP="00D4400D">
            <w:r>
              <w:t xml:space="preserve">Given number is negative </w:t>
            </w:r>
          </w:p>
        </w:tc>
        <w:tc>
          <w:tcPr>
            <w:tcW w:w="2338" w:type="dxa"/>
          </w:tcPr>
          <w:p w14:paraId="0629C33A" w14:textId="77777777" w:rsidR="00897905" w:rsidRDefault="00897905" w:rsidP="00D4400D">
            <w:r>
              <w:t>Negative number</w:t>
            </w:r>
          </w:p>
        </w:tc>
      </w:tr>
    </w:tbl>
    <w:p w14:paraId="4A861B62" w14:textId="77777777" w:rsidR="004B7350" w:rsidRDefault="004B735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08C08E55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6732669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4D130FC8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EF1C7A2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DD6C5FA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0934468A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80152B8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C6E46EB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7C0C4D8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52E7580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DAE1875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B486376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5E3855E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7A31792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23BBEC6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06BCBF6D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65F0A00D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59F5880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D17DA3E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5E7B6EB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18740E1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ADDDED2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2156254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4BD0F7C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30ED28D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43A0C50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4C304CBF" w14:textId="77777777" w:rsidR="00687F20" w:rsidRDefault="00687F20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9F59012" w14:textId="11F702BA" w:rsidR="00D4400D" w:rsidRDefault="00D4400D" w:rsidP="00D4400D">
      <w:pPr>
        <w:ind w:firstLine="0"/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  <w:r w:rsidRPr="00D4400D"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  <w:lastRenderedPageBreak/>
        <w:t>GIT</w:t>
      </w:r>
    </w:p>
    <w:p w14:paraId="77E7321A" w14:textId="77777777" w:rsidR="00D4400D" w:rsidRDefault="00D4400D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4644823B" w14:textId="770B6A13" w:rsidR="00D4400D" w:rsidRDefault="00D4400D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2B8FC17D" wp14:editId="4F0D55DE">
            <wp:extent cx="6543675" cy="3819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843" w14:textId="7C53E4EB" w:rsidR="00D4400D" w:rsidRDefault="00D4400D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FC8227E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613246E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DDC7F62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7AA98FA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CFED78E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1E317A1C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371D0B5A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48BF364E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7E9B582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2B8FBE40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99B9BFF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72F259A0" w14:textId="77777777" w:rsidR="00687F20" w:rsidRDefault="00687F20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060F186F" w14:textId="77777777" w:rsidR="00C96AA1" w:rsidRDefault="00C96AA1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5A65C4C6" w14:textId="7B339CB0" w:rsidR="00D4400D" w:rsidRDefault="00D4400D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  <w:lastRenderedPageBreak/>
        <w:t>GIT Issues</w:t>
      </w:r>
    </w:p>
    <w:p w14:paraId="72A94B20" w14:textId="63B40774" w:rsidR="00D4400D" w:rsidRDefault="00D4400D" w:rsidP="00D4400D">
      <w:pPr>
        <w:rPr>
          <w:rFonts w:asciiTheme="minorHAnsi" w:hAnsiTheme="minorHAnsi" w:cstheme="minorHAnsi"/>
          <w:b/>
          <w:bCs/>
          <w:color w:val="0D0D0D" w:themeColor="text1" w:themeTint="F2"/>
          <w:sz w:val="32"/>
          <w:szCs w:val="32"/>
        </w:rPr>
      </w:pPr>
    </w:p>
    <w:p w14:paraId="0C8EDEA9" w14:textId="3CEF3F99" w:rsidR="00D4400D" w:rsidRDefault="00D4400D" w:rsidP="00D4400D">
      <w:pPr>
        <w:rPr>
          <w:rFonts w:asciiTheme="minorHAnsi" w:hAnsiTheme="minorHAnsi" w:cstheme="minorHAnsi"/>
          <w:b/>
          <w:bCs/>
          <w:noProof/>
          <w:color w:val="0D0D0D" w:themeColor="text1" w:themeTint="F2"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5D9737" wp14:editId="03C1CD57">
            <wp:extent cx="6486525" cy="5372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A4E0" w14:textId="7489A390" w:rsidR="00D4400D" w:rsidRPr="00D4400D" w:rsidRDefault="00D4400D" w:rsidP="00D4400D">
      <w:pPr>
        <w:rPr>
          <w:rFonts w:asciiTheme="minorHAnsi" w:hAnsiTheme="minorHAnsi" w:cstheme="minorHAnsi"/>
          <w:sz w:val="32"/>
          <w:szCs w:val="32"/>
        </w:rPr>
      </w:pPr>
    </w:p>
    <w:p w14:paraId="5F54B3E9" w14:textId="4F86E15D" w:rsidR="00D4400D" w:rsidRDefault="00D4400D" w:rsidP="00D4400D">
      <w:pPr>
        <w:rPr>
          <w:rFonts w:asciiTheme="minorHAnsi" w:hAnsiTheme="minorHAnsi" w:cstheme="minorHAnsi"/>
          <w:b/>
          <w:bCs/>
          <w:noProof/>
          <w:color w:val="0D0D0D" w:themeColor="text1" w:themeTint="F2"/>
          <w:sz w:val="32"/>
          <w:szCs w:val="32"/>
        </w:rPr>
      </w:pPr>
    </w:p>
    <w:p w14:paraId="04807FF6" w14:textId="7D07903A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ab/>
      </w:r>
    </w:p>
    <w:p w14:paraId="2634FAAE" w14:textId="5981B78E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606BB453" w14:textId="1EF1CA04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3CDFCA94" w14:textId="706B6269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62AB3D65" w14:textId="5E5F3138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55BBBE5A" w14:textId="77777777" w:rsidR="00687F20" w:rsidRDefault="00687F20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0B0ABB19" w14:textId="77777777" w:rsidR="00687F20" w:rsidRDefault="00687F20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04F00FE8" w14:textId="1E826288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GIT Commits</w:t>
      </w:r>
    </w:p>
    <w:p w14:paraId="7A837E47" w14:textId="2190608E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3AD4FDAE" w14:textId="1814CABD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sz w:val="32"/>
          <w:szCs w:val="32"/>
        </w:rPr>
      </w:pPr>
    </w:p>
    <w:p w14:paraId="70B275EC" w14:textId="5287EB76" w:rsidR="00D4400D" w:rsidRDefault="00D4400D" w:rsidP="00D4400D">
      <w:pPr>
        <w:tabs>
          <w:tab w:val="left" w:pos="6180"/>
        </w:tabs>
        <w:rPr>
          <w:rFonts w:asciiTheme="minorHAnsi" w:hAnsiTheme="minorHAnsi" w:cstheme="minorHAnsi"/>
          <w:noProof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7E907F2" wp14:editId="295F4F1F">
            <wp:extent cx="6457950" cy="560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FE09" w14:textId="2008E04D" w:rsidR="00D4400D" w:rsidRPr="00D4400D" w:rsidRDefault="00D4400D" w:rsidP="00D4400D">
      <w:pPr>
        <w:rPr>
          <w:rFonts w:asciiTheme="minorHAnsi" w:hAnsiTheme="minorHAnsi" w:cstheme="minorHAnsi"/>
          <w:sz w:val="32"/>
          <w:szCs w:val="32"/>
        </w:rPr>
      </w:pPr>
    </w:p>
    <w:p w14:paraId="0F91AF96" w14:textId="6309B727" w:rsidR="00D4400D" w:rsidRPr="00D4400D" w:rsidRDefault="00D4400D" w:rsidP="00D4400D">
      <w:pPr>
        <w:rPr>
          <w:rFonts w:asciiTheme="minorHAnsi" w:hAnsiTheme="minorHAnsi" w:cstheme="minorHAnsi"/>
          <w:sz w:val="32"/>
          <w:szCs w:val="32"/>
        </w:rPr>
      </w:pPr>
    </w:p>
    <w:p w14:paraId="06C42CB6" w14:textId="2EF3F7EB" w:rsidR="00D4400D" w:rsidRDefault="00D4400D" w:rsidP="00D4400D">
      <w:pPr>
        <w:rPr>
          <w:rFonts w:asciiTheme="minorHAnsi" w:hAnsiTheme="minorHAnsi" w:cstheme="minorHAnsi"/>
          <w:noProof/>
          <w:sz w:val="32"/>
          <w:szCs w:val="32"/>
        </w:rPr>
      </w:pPr>
    </w:p>
    <w:p w14:paraId="607AB5E1" w14:textId="4B557DDB" w:rsidR="00D4400D" w:rsidRDefault="00D4400D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ab/>
      </w:r>
    </w:p>
    <w:p w14:paraId="4D318561" w14:textId="77777777" w:rsidR="004B7350" w:rsidRDefault="004B7350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</w:p>
    <w:p w14:paraId="2F6A32E7" w14:textId="77777777" w:rsidR="00EB6FA6" w:rsidRDefault="00EB6FA6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</w:p>
    <w:p w14:paraId="73F91CB1" w14:textId="77777777" w:rsidR="00EB6FA6" w:rsidRDefault="00EB6FA6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</w:p>
    <w:p w14:paraId="18ACC8E1" w14:textId="182F91CD" w:rsidR="00D4400D" w:rsidRDefault="00D4400D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GIT Build</w:t>
      </w:r>
    </w:p>
    <w:p w14:paraId="7A994310" w14:textId="64AEB84B" w:rsidR="00D4400D" w:rsidRDefault="00D4400D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</w:p>
    <w:p w14:paraId="1DE0FC46" w14:textId="77777777" w:rsidR="00D4400D" w:rsidRDefault="00D4400D" w:rsidP="00D4400D">
      <w:pPr>
        <w:tabs>
          <w:tab w:val="left" w:pos="1860"/>
        </w:tabs>
        <w:rPr>
          <w:rFonts w:asciiTheme="minorHAnsi" w:hAnsiTheme="minorHAnsi" w:cstheme="minorHAnsi"/>
          <w:sz w:val="32"/>
          <w:szCs w:val="32"/>
        </w:rPr>
      </w:pPr>
    </w:p>
    <w:p w14:paraId="50680762" w14:textId="76C53DF8" w:rsidR="00D4400D" w:rsidRDefault="00D4400D" w:rsidP="00D4400D">
      <w:pPr>
        <w:tabs>
          <w:tab w:val="left" w:pos="1860"/>
        </w:tabs>
        <w:rPr>
          <w:rFonts w:asciiTheme="minorHAnsi" w:hAnsiTheme="minorHAnsi" w:cstheme="minorHAnsi"/>
          <w:noProof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E1F7469" wp14:editId="013093FD">
            <wp:extent cx="6438900" cy="5000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546C" w14:textId="509E7A7E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6ACE03A5" w14:textId="7C6EC2E7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403822C3" w14:textId="449A5CA5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70E0FC8E" w14:textId="0245D2E5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4BB83FAE" w14:textId="766FE1A8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3D30ED02" w14:textId="19012CB0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5D1C0FF0" w14:textId="189C4647" w:rsidR="00CC5AC3" w:rsidRPr="00CC5AC3" w:rsidRDefault="00CC5AC3" w:rsidP="00CC5AC3">
      <w:pPr>
        <w:rPr>
          <w:rFonts w:asciiTheme="minorHAnsi" w:hAnsiTheme="minorHAnsi" w:cstheme="minorHAnsi"/>
          <w:sz w:val="32"/>
          <w:szCs w:val="32"/>
        </w:rPr>
      </w:pPr>
    </w:p>
    <w:p w14:paraId="3E40CE56" w14:textId="57388A17" w:rsidR="00CC5AC3" w:rsidRDefault="00CC5AC3" w:rsidP="00CC5AC3">
      <w:pPr>
        <w:rPr>
          <w:rFonts w:asciiTheme="minorHAnsi" w:hAnsiTheme="minorHAnsi" w:cstheme="minorHAnsi"/>
          <w:noProof/>
          <w:sz w:val="32"/>
          <w:szCs w:val="32"/>
        </w:rPr>
      </w:pPr>
    </w:p>
    <w:p w14:paraId="38AA3620" w14:textId="33058289" w:rsidR="004B7350" w:rsidRPr="00EB6FA6" w:rsidRDefault="004B7350" w:rsidP="00EB6FA6">
      <w:pPr>
        <w:tabs>
          <w:tab w:val="left" w:pos="6195"/>
        </w:tabs>
        <w:ind w:firstLine="0"/>
        <w:rPr>
          <w:rFonts w:asciiTheme="minorHAnsi" w:hAnsiTheme="minorHAnsi" w:cstheme="minorHAnsi"/>
          <w:sz w:val="32"/>
          <w:szCs w:val="32"/>
        </w:rPr>
      </w:pPr>
    </w:p>
    <w:p w14:paraId="6AC148A5" w14:textId="3F04DD4A" w:rsidR="00CC5AC3" w:rsidRPr="004B7350" w:rsidRDefault="00CC5AC3" w:rsidP="00CC5AC3">
      <w:pPr>
        <w:pStyle w:val="Heading5"/>
        <w:shd w:val="clear" w:color="auto" w:fill="FFFFFF"/>
        <w:jc w:val="center"/>
        <w:rPr>
          <w:rFonts w:ascii="Arial" w:hAnsi="Arial" w:cs="Arial"/>
          <w:b/>
          <w:bCs/>
          <w:color w:val="222222"/>
          <w:sz w:val="32"/>
          <w:szCs w:val="32"/>
          <w:lang w:bidi="ar-SA"/>
        </w:rPr>
      </w:pPr>
      <w:r w:rsidRPr="004B7350">
        <w:rPr>
          <w:b/>
          <w:bCs/>
          <w:color w:val="222222"/>
          <w:sz w:val="32"/>
          <w:szCs w:val="32"/>
          <w:u w:val="single"/>
        </w:rPr>
        <w:t>ACTIVITY 2- AGILE METHODOLOGY (CALCULATOR)</w:t>
      </w:r>
    </w:p>
    <w:p w14:paraId="48ACB8D0" w14:textId="72E03929" w:rsidR="00CC5AC3" w:rsidRDefault="00CC5AC3" w:rsidP="00CC5AC3">
      <w:pPr>
        <w:shd w:val="clear" w:color="auto" w:fill="FFFFFF"/>
        <w:jc w:val="both"/>
        <w:rPr>
          <w:color w:val="222222"/>
          <w:sz w:val="32"/>
          <w:szCs w:val="32"/>
          <w:u w:val="single"/>
        </w:rPr>
      </w:pPr>
    </w:p>
    <w:p w14:paraId="1EFDBE13" w14:textId="77777777" w:rsid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</w:rPr>
      </w:pPr>
    </w:p>
    <w:p w14:paraId="253AD4F0" w14:textId="77777777" w:rsid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</w:rPr>
      </w:pPr>
      <w:r>
        <w:rPr>
          <w:color w:val="222222"/>
          <w:sz w:val="32"/>
          <w:szCs w:val="32"/>
          <w:u w:val="single"/>
        </w:rPr>
        <w:t>Agile Methodology</w:t>
      </w:r>
    </w:p>
    <w:p w14:paraId="0C45184F" w14:textId="26E42DD4" w:rsidR="00CC5AC3" w:rsidRDefault="00CC5AC3" w:rsidP="00CC5AC3">
      <w:pPr>
        <w:shd w:val="clear" w:color="auto" w:fill="FFFFFF"/>
        <w:jc w:val="both"/>
        <w:rPr>
          <w:color w:val="222222"/>
          <w:sz w:val="32"/>
          <w:szCs w:val="32"/>
          <w:u w:val="single"/>
        </w:rPr>
      </w:pPr>
    </w:p>
    <w:p w14:paraId="2FF46C44" w14:textId="77777777" w:rsid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</w:rPr>
      </w:pPr>
    </w:p>
    <w:p w14:paraId="0C45B01A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 xml:space="preserve">THEME - </w:t>
      </w:r>
      <w:proofErr w:type="gramStart"/>
      <w:r w:rsidRPr="00CC5AC3">
        <w:rPr>
          <w:color w:val="222222"/>
          <w:sz w:val="24"/>
          <w:szCs w:val="24"/>
        </w:rPr>
        <w:t>Calculator :</w:t>
      </w:r>
      <w:proofErr w:type="gramEnd"/>
    </w:p>
    <w:p w14:paraId="68819FB2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4FD87017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Design a calculator with selected appropriate features that meets the expected requirements.</w:t>
      </w:r>
    </w:p>
    <w:p w14:paraId="7AF9563E" w14:textId="521D8CE0" w:rsidR="00CC5AC3" w:rsidRPr="00CC5AC3" w:rsidRDefault="00CC5AC3" w:rsidP="004B7350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Based on the literature survey and research done, the team decided to choose educational institutions as the target customers. </w:t>
      </w:r>
    </w:p>
    <w:p w14:paraId="4A6E9563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0F65E364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EPIC:</w:t>
      </w:r>
    </w:p>
    <w:p w14:paraId="52D1206F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3BD62980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Introduction:</w:t>
      </w:r>
    </w:p>
    <w:p w14:paraId="2202F1E9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The additional features in calculators enables the users in quick computation of all data type values (int, float, double) and hence results in enhanced calculation speed. Thus, there is a need for a user friendly, well featured calculators that can be affordable at</w:t>
      </w:r>
    </w:p>
    <w:p w14:paraId="66074C63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410A5C83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458BF2AB" w14:textId="655676C1" w:rsidR="00CC5AC3" w:rsidRDefault="00CC5AC3" w:rsidP="00CC5AC3">
      <w:pPr>
        <w:shd w:val="clear" w:color="auto" w:fill="FFFFFF"/>
        <w:jc w:val="both"/>
        <w:rPr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The high-level requirement features of calculator system can be divided into the following user stories:</w:t>
      </w:r>
    </w:p>
    <w:p w14:paraId="4116C093" w14:textId="1CBBD8BA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   </w:t>
      </w:r>
      <w:r w:rsidR="004B7350">
        <w:rPr>
          <w:color w:val="222222"/>
          <w:sz w:val="24"/>
          <w:szCs w:val="24"/>
        </w:rPr>
        <w:t xml:space="preserve"> </w:t>
      </w:r>
    </w:p>
    <w:p w14:paraId="5517AF2A" w14:textId="266ADDE9" w:rsidR="00CC5AC3" w:rsidRPr="00CC5AC3" w:rsidRDefault="004B7350" w:rsidP="004B7350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1</w:t>
      </w:r>
      <w:r w:rsidR="00CC5AC3" w:rsidRPr="00CC5AC3">
        <w:rPr>
          <w:color w:val="222222"/>
          <w:sz w:val="24"/>
          <w:szCs w:val="24"/>
        </w:rPr>
        <w:t>.     Basic arithmetic operations    </w:t>
      </w:r>
    </w:p>
    <w:p w14:paraId="08A7B2DB" w14:textId="4C46A582" w:rsidR="00CC5AC3" w:rsidRDefault="004B7350" w:rsidP="00CC5AC3">
      <w:pPr>
        <w:shd w:val="clear" w:color="auto" w:fill="FFFFFF"/>
        <w:ind w:left="72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2</w:t>
      </w:r>
      <w:r w:rsidR="00CC5AC3" w:rsidRPr="00CC5AC3">
        <w:rPr>
          <w:color w:val="222222"/>
          <w:sz w:val="24"/>
          <w:szCs w:val="24"/>
        </w:rPr>
        <w:t>.     Unit conversions</w:t>
      </w:r>
    </w:p>
    <w:p w14:paraId="5EB6A587" w14:textId="77777777" w:rsidR="004B7350" w:rsidRDefault="004B7350" w:rsidP="004B7350">
      <w:pPr>
        <w:shd w:val="clear" w:color="auto" w:fill="FFFFFF"/>
        <w:ind w:left="72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3</w:t>
      </w:r>
      <w:r w:rsidRPr="00CC5AC3">
        <w:rPr>
          <w:color w:val="222222"/>
          <w:sz w:val="24"/>
          <w:szCs w:val="24"/>
        </w:rPr>
        <w:t>.     </w:t>
      </w:r>
      <w:r>
        <w:rPr>
          <w:color w:val="222222"/>
          <w:sz w:val="24"/>
          <w:szCs w:val="24"/>
        </w:rPr>
        <w:t>Trigonometric</w:t>
      </w:r>
    </w:p>
    <w:p w14:paraId="1FF91BFD" w14:textId="77777777" w:rsidR="004B7350" w:rsidRPr="00CC5AC3" w:rsidRDefault="004B7350" w:rsidP="004B7350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4.     Matrix operations</w:t>
      </w:r>
    </w:p>
    <w:p w14:paraId="57BACEB1" w14:textId="77777777" w:rsidR="004B7350" w:rsidRPr="00CC5AC3" w:rsidRDefault="004B7350" w:rsidP="00CC5AC3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</w:p>
    <w:p w14:paraId="248531CF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24D49929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STORIES:</w:t>
      </w:r>
    </w:p>
    <w:p w14:paraId="0B046DE6" w14:textId="77777777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> </w:t>
      </w:r>
    </w:p>
    <w:p w14:paraId="39DB74B3" w14:textId="2AAEAEBE" w:rsidR="00CC5AC3" w:rsidRPr="00CC5AC3" w:rsidRDefault="00CC5AC3" w:rsidP="00CC5AC3">
      <w:pPr>
        <w:shd w:val="clear" w:color="auto" w:fill="FFFFFF"/>
        <w:jc w:val="both"/>
        <w:rPr>
          <w:rFonts w:ascii="Arial" w:hAnsi="Arial" w:cs="Arial"/>
          <w:color w:val="222222"/>
          <w:sz w:val="24"/>
          <w:szCs w:val="24"/>
        </w:rPr>
      </w:pPr>
      <w:r w:rsidRPr="00CC5AC3">
        <w:rPr>
          <w:color w:val="222222"/>
          <w:sz w:val="24"/>
          <w:szCs w:val="24"/>
        </w:rPr>
        <w:t xml:space="preserve">Based on the high level and </w:t>
      </w:r>
      <w:proofErr w:type="gramStart"/>
      <w:r w:rsidRPr="00CC5AC3">
        <w:rPr>
          <w:color w:val="222222"/>
          <w:sz w:val="24"/>
          <w:szCs w:val="24"/>
        </w:rPr>
        <w:t>low level</w:t>
      </w:r>
      <w:proofErr w:type="gramEnd"/>
      <w:r w:rsidRPr="00CC5AC3">
        <w:rPr>
          <w:color w:val="222222"/>
          <w:sz w:val="24"/>
          <w:szCs w:val="24"/>
        </w:rPr>
        <w:t xml:space="preserve"> requirements of the designed calculator, the following are the user stories from the perspective of the end user:</w:t>
      </w:r>
    </w:p>
    <w:p w14:paraId="3318C7E0" w14:textId="63A0BE7F" w:rsidR="00CC5AC3" w:rsidRPr="00CC5AC3" w:rsidRDefault="00CC5AC3" w:rsidP="00CC5AC3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1</w:t>
      </w:r>
      <w:r w:rsidRPr="00CC5AC3">
        <w:rPr>
          <w:color w:val="222222"/>
          <w:sz w:val="24"/>
          <w:szCs w:val="24"/>
        </w:rPr>
        <w:t>.     Basic arithmetic operations</w:t>
      </w:r>
    </w:p>
    <w:p w14:paraId="4124CE4D" w14:textId="58A8337E" w:rsidR="00CC5AC3" w:rsidRPr="00CC5AC3" w:rsidRDefault="00CC5AC3" w:rsidP="00CC5AC3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2</w:t>
      </w:r>
      <w:r w:rsidRPr="00CC5AC3">
        <w:rPr>
          <w:color w:val="222222"/>
          <w:sz w:val="24"/>
          <w:szCs w:val="24"/>
        </w:rPr>
        <w:t>.     Unit Conversions</w:t>
      </w:r>
    </w:p>
    <w:p w14:paraId="3C0B279B" w14:textId="006923B1" w:rsidR="00CC5AC3" w:rsidRDefault="00CC5AC3" w:rsidP="00CC5AC3">
      <w:pPr>
        <w:shd w:val="clear" w:color="auto" w:fill="FFFFFF"/>
        <w:ind w:left="72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3</w:t>
      </w:r>
      <w:r w:rsidRPr="00CC5AC3">
        <w:rPr>
          <w:color w:val="222222"/>
          <w:sz w:val="24"/>
          <w:szCs w:val="24"/>
        </w:rPr>
        <w:t>.     </w:t>
      </w:r>
      <w:r>
        <w:rPr>
          <w:color w:val="222222"/>
          <w:sz w:val="24"/>
          <w:szCs w:val="24"/>
        </w:rPr>
        <w:t>Trigonometric</w:t>
      </w:r>
    </w:p>
    <w:p w14:paraId="25E06FF7" w14:textId="68B0B45D" w:rsidR="00CC5AC3" w:rsidRPr="00CC5AC3" w:rsidRDefault="00CC5AC3" w:rsidP="00CC5AC3">
      <w:pPr>
        <w:shd w:val="clear" w:color="auto" w:fill="FFFFFF"/>
        <w:ind w:left="720"/>
        <w:jc w:val="both"/>
        <w:rPr>
          <w:rFonts w:ascii="Arial" w:hAnsi="Arial" w:cs="Arial"/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4.     Matrix operations</w:t>
      </w:r>
    </w:p>
    <w:p w14:paraId="12FB31AA" w14:textId="77777777" w:rsidR="00CC5AC3" w:rsidRDefault="00CC5AC3" w:rsidP="00CC5AC3">
      <w:pPr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color w:val="222222"/>
          <w:sz w:val="28"/>
          <w:szCs w:val="28"/>
        </w:rPr>
        <w:t> </w:t>
      </w:r>
    </w:p>
    <w:p w14:paraId="626CE190" w14:textId="77777777" w:rsidR="00CC5AC3" w:rsidRPr="00CC5AC3" w:rsidRDefault="00CC5AC3" w:rsidP="00CC5AC3">
      <w:pPr>
        <w:tabs>
          <w:tab w:val="left" w:pos="6195"/>
        </w:tabs>
        <w:rPr>
          <w:rFonts w:asciiTheme="minorHAnsi" w:hAnsiTheme="minorHAnsi" w:cstheme="minorHAnsi"/>
          <w:sz w:val="24"/>
          <w:szCs w:val="24"/>
        </w:rPr>
      </w:pPr>
    </w:p>
    <w:sectPr w:rsidR="00CC5AC3" w:rsidRPr="00CC5AC3" w:rsidSect="00015EE5">
      <w:headerReference w:type="default" r:id="rId28"/>
      <w:footerReference w:type="default" r:id="rId29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D15CB" w14:textId="77777777" w:rsidR="00CF1D8D" w:rsidRDefault="00CF1D8D" w:rsidP="006A582B">
      <w:r>
        <w:separator/>
      </w:r>
    </w:p>
  </w:endnote>
  <w:endnote w:type="continuationSeparator" w:id="0">
    <w:p w14:paraId="50FA670A" w14:textId="77777777" w:rsidR="00CF1D8D" w:rsidRDefault="00CF1D8D" w:rsidP="006A582B">
      <w:r>
        <w:continuationSeparator/>
      </w:r>
    </w:p>
  </w:endnote>
  <w:endnote w:type="continuationNotice" w:id="1">
    <w:p w14:paraId="5DB5362B" w14:textId="77777777" w:rsidR="00CF1D8D" w:rsidRDefault="00CF1D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CEDEB" w14:textId="77777777" w:rsidR="00D4400D" w:rsidRDefault="00D4400D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D4400D" w14:paraId="59C639AD" w14:textId="77777777" w:rsidTr="00107955">
      <w:tc>
        <w:tcPr>
          <w:tcW w:w="3960" w:type="dxa"/>
        </w:tcPr>
        <w:p w14:paraId="655004E5" w14:textId="77777777" w:rsidR="00D4400D" w:rsidRPr="006E044D" w:rsidRDefault="00D4400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9D8ABB1" w14:textId="77777777" w:rsidR="00D4400D" w:rsidRPr="006E044D" w:rsidRDefault="00D4400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183F91BA" w14:textId="77777777" w:rsidR="00D4400D" w:rsidRPr="006E044D" w:rsidRDefault="00D4400D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34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34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249F8907" w14:textId="77777777" w:rsidR="00D4400D" w:rsidRPr="00B9435E" w:rsidRDefault="00D4400D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ACFE7" w14:textId="77777777" w:rsidR="00CF1D8D" w:rsidRDefault="00CF1D8D" w:rsidP="006A582B">
      <w:r>
        <w:separator/>
      </w:r>
    </w:p>
  </w:footnote>
  <w:footnote w:type="continuationSeparator" w:id="0">
    <w:p w14:paraId="48648605" w14:textId="77777777" w:rsidR="00CF1D8D" w:rsidRDefault="00CF1D8D" w:rsidP="006A582B">
      <w:r>
        <w:continuationSeparator/>
      </w:r>
    </w:p>
  </w:footnote>
  <w:footnote w:type="continuationNotice" w:id="1">
    <w:p w14:paraId="7AFB5176" w14:textId="77777777" w:rsidR="00CF1D8D" w:rsidRDefault="00CF1D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87208" w14:textId="77777777" w:rsidR="00D4400D" w:rsidRPr="00DA17A9" w:rsidRDefault="00D4400D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D4400D" w14:paraId="123435C9" w14:textId="77777777" w:rsidTr="09D4F38C">
      <w:tc>
        <w:tcPr>
          <w:tcW w:w="6768" w:type="dxa"/>
        </w:tcPr>
        <w:p w14:paraId="3BFB6656" w14:textId="77777777" w:rsidR="00D4400D" w:rsidRDefault="00D4400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3691CB62" w14:textId="77777777" w:rsidR="00D4400D" w:rsidRDefault="00D4400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B16DF3B" wp14:editId="477EB5FF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80028EC" w14:textId="77777777" w:rsidR="00D4400D" w:rsidRPr="00DA17A9" w:rsidRDefault="00D4400D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7770ADD"/>
    <w:multiLevelType w:val="multilevel"/>
    <w:tmpl w:val="EAC89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A5A3B"/>
    <w:multiLevelType w:val="hybridMultilevel"/>
    <w:tmpl w:val="B3868C88"/>
    <w:lvl w:ilvl="0" w:tplc="E286F3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7049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79053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75A6A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C86E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BF8E5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9EC7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13000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DD888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E16621"/>
    <w:multiLevelType w:val="hybridMultilevel"/>
    <w:tmpl w:val="9AB229C8"/>
    <w:lvl w:ilvl="0" w:tplc="0354E8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5E8B5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C70E1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3A034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1B2AE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1AEBD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C4205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FF28D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08B5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C72073"/>
    <w:multiLevelType w:val="hybridMultilevel"/>
    <w:tmpl w:val="0E120952"/>
    <w:lvl w:ilvl="0" w:tplc="15ACAB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056F4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17A3A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E26FC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A87C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95871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00496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AF2E3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A0B6D5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2C3F1C"/>
    <w:multiLevelType w:val="hybridMultilevel"/>
    <w:tmpl w:val="BE86B81A"/>
    <w:lvl w:ilvl="0" w:tplc="92CC18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FFC77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EAE7F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B86DB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78EEE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030FB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19836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17628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CDA21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16596E"/>
    <w:multiLevelType w:val="hybridMultilevel"/>
    <w:tmpl w:val="6F3CCCE6"/>
    <w:lvl w:ilvl="0" w:tplc="7C5C7C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9E2D7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97468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16258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55C0F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3FE2A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2A272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06FA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5887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D36DEF"/>
    <w:multiLevelType w:val="hybridMultilevel"/>
    <w:tmpl w:val="5838EAFA"/>
    <w:lvl w:ilvl="0" w:tplc="2F6C87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889B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DBC45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DEEF5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274CD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364B2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25AEEF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6C04A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9D0C4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6"/>
  </w:num>
  <w:num w:numId="5">
    <w:abstractNumId w:val="15"/>
  </w:num>
  <w:num w:numId="6">
    <w:abstractNumId w:val="21"/>
  </w:num>
  <w:num w:numId="7">
    <w:abstractNumId w:val="18"/>
  </w:num>
  <w:num w:numId="8">
    <w:abstractNumId w:val="25"/>
  </w:num>
  <w:num w:numId="9">
    <w:abstractNumId w:val="20"/>
  </w:num>
  <w:num w:numId="10">
    <w:abstractNumId w:val="7"/>
  </w:num>
  <w:num w:numId="11">
    <w:abstractNumId w:val="22"/>
  </w:num>
  <w:num w:numId="12">
    <w:abstractNumId w:val="24"/>
  </w:num>
  <w:num w:numId="13">
    <w:abstractNumId w:val="9"/>
  </w:num>
  <w:num w:numId="14">
    <w:abstractNumId w:val="17"/>
  </w:num>
  <w:num w:numId="15">
    <w:abstractNumId w:val="11"/>
  </w:num>
  <w:num w:numId="16">
    <w:abstractNumId w:val="2"/>
  </w:num>
  <w:num w:numId="17">
    <w:abstractNumId w:val="10"/>
  </w:num>
  <w:num w:numId="18">
    <w:abstractNumId w:val="19"/>
  </w:num>
  <w:num w:numId="19">
    <w:abstractNumId w:val="5"/>
  </w:num>
  <w:num w:numId="20">
    <w:abstractNumId w:val="6"/>
  </w:num>
  <w:num w:numId="21">
    <w:abstractNumId w:val="26"/>
  </w:num>
  <w:num w:numId="22">
    <w:abstractNumId w:val="8"/>
  </w:num>
  <w:num w:numId="23">
    <w:abstractNumId w:val="4"/>
  </w:num>
  <w:num w:numId="24">
    <w:abstractNumId w:val="14"/>
  </w:num>
  <w:num w:numId="25">
    <w:abstractNumId w:val="13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45DEB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85F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BE0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5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87F20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905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2396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39E7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A1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5AC3"/>
    <w:rsid w:val="00CC7884"/>
    <w:rsid w:val="00CD134B"/>
    <w:rsid w:val="00CD1A6F"/>
    <w:rsid w:val="00CD5FF0"/>
    <w:rsid w:val="00CE01AC"/>
    <w:rsid w:val="00CE51B1"/>
    <w:rsid w:val="00CE585A"/>
    <w:rsid w:val="00CE7459"/>
    <w:rsid w:val="00CE7E97"/>
    <w:rsid w:val="00CF1D8D"/>
    <w:rsid w:val="00CF2A87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00D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604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6FA6"/>
    <w:rsid w:val="00EB798D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B36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2383D9CD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350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7350"/>
    <w:pPr>
      <w:tabs>
        <w:tab w:val="right" w:leader="dot" w:pos="10160"/>
      </w:tabs>
      <w:ind w:firstLine="0"/>
    </w:pPr>
    <w:rPr>
      <w:rFonts w:asciiTheme="minorHAnsi" w:hAnsiTheme="minorHAnsi" w:cstheme="minorHAnsi"/>
      <w:b/>
      <w:bCs/>
      <w:smallCaps/>
      <w:sz w:val="28"/>
      <w:szCs w:val="28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en.wikipedia.org/wiki/Computer_algebra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en.wikipedia.org/wiki/Statistics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Trigonometry" TargetMode="External"/><Relationship Id="rId20" Type="http://schemas.openxmlformats.org/officeDocument/2006/relationships/hyperlink" Target="https://en.wikipedia.org/wiki/Euclidean_space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png"/><Relationship Id="rId5" Type="http://schemas.openxmlformats.org/officeDocument/2006/relationships/customXml" Target="../customXml/item5.xml"/><Relationship Id="rId15" Type="http://schemas.openxmlformats.org/officeDocument/2006/relationships/hyperlink" Target="https://en.wikipedia.org/wiki/Scientific_calculator" TargetMode="External"/><Relationship Id="rId23" Type="http://schemas.openxmlformats.org/officeDocument/2006/relationships/image" Target="media/image5.pn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hyperlink" Target="https://en.wikipedia.org/wiki/Graphing_calculato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B7985C-8677-4DD0-9EA1-5840A56BB4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14A7269-1ED7-4006-AED2-618167B4711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227</TotalTime>
  <Pages>16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Katherapalle Rama Subba Reddy</cp:lastModifiedBy>
  <cp:revision>11</cp:revision>
  <cp:lastPrinted>2014-03-29T07:34:00Z</cp:lastPrinted>
  <dcterms:created xsi:type="dcterms:W3CDTF">2020-10-09T04:14:00Z</dcterms:created>
  <dcterms:modified xsi:type="dcterms:W3CDTF">2021-02-16T03:59:00Z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