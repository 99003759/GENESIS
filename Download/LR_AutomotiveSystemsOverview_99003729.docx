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DC9A50" w14:textId="69A7C68B" w:rsidR="00746D2E" w:rsidRDefault="00B12715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bookmarkStart w:id="0" w:name="_Hlk67137757"/>
      <w:bookmarkEnd w:id="0"/>
      <w:r w:rsidRPr="00D33911">
        <w:rPr>
          <w:rFonts w:ascii="Arial" w:hAnsi="Arial" w:cs="Arial"/>
          <w:noProof/>
          <w:lang w:val="en-IN" w:eastAsia="en-IN" w:bidi="kn-IN"/>
        </w:rPr>
        <w:drawing>
          <wp:anchor distT="0" distB="0" distL="114300" distR="114300" simplePos="0" relativeHeight="251651072" behindDoc="0" locked="0" layoutInCell="1" allowOverlap="1" wp14:anchorId="48DC9B2A" wp14:editId="4A00B58E">
            <wp:simplePos x="0" y="0"/>
            <wp:positionH relativeFrom="page">
              <wp:posOffset>0</wp:posOffset>
            </wp:positionH>
            <wp:positionV relativeFrom="paragraph">
              <wp:posOffset>-913682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5BA" w:rsidRPr="0056455C">
        <w:rPr>
          <w:rFonts w:ascii="Arial" w:hAnsi="Arial" w:cs="Arial"/>
          <w:noProof/>
          <w:color w:val="000000" w:themeColor="text1"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8DC9B30" wp14:editId="1841DDA2">
                <wp:simplePos x="0" y="0"/>
                <wp:positionH relativeFrom="column">
                  <wp:posOffset>4776801</wp:posOffset>
                </wp:positionH>
                <wp:positionV relativeFrom="paragraph">
                  <wp:posOffset>136442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8265E2" id="Group 10" o:spid="_x0000_s1026" style="position:absolute;margin-left:376.15pt;margin-top:10.75pt;width:58.85pt;height:63.7pt;z-index:251655168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5C45BA"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8DC9B2C" wp14:editId="31E0498C">
                <wp:simplePos x="0" y="0"/>
                <wp:positionH relativeFrom="column">
                  <wp:posOffset>460431</wp:posOffset>
                </wp:positionH>
                <wp:positionV relativeFrom="paragraph">
                  <wp:posOffset>-405516</wp:posOffset>
                </wp:positionV>
                <wp:extent cx="4216400" cy="1351722"/>
                <wp:effectExtent l="0" t="0" r="0" b="127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3517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5B" w14:textId="01E0CF3C" w:rsidR="00762905" w:rsidRPr="00F40045" w:rsidRDefault="00762905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Learning Report – </w:t>
                            </w:r>
                            <w:r w:rsidR="00536810">
                              <w:rPr>
                                <w:rFonts w:ascii="Arial" w:hAnsi="Arial" w:cs="Arial"/>
                                <w:sz w:val="56"/>
                              </w:rPr>
                              <w:t>Control</w:t>
                            </w: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 systems </w:t>
                            </w:r>
                          </w:p>
                          <w:p w14:paraId="48DC9B5C" w14:textId="77777777" w:rsidR="00762905" w:rsidRPr="00F40045" w:rsidRDefault="00762905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762905" w:rsidRPr="00F40045" w:rsidRDefault="00762905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762905" w:rsidRPr="00F40045" w:rsidRDefault="00762905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762905" w:rsidRPr="00F40045" w:rsidRDefault="00762905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762905" w:rsidRPr="00417AA7" w:rsidRDefault="00762905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36.25pt;margin-top:-31.95pt;width:332pt;height:106.4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" filled="f" stroked="f" strokeweight=".5pt">
                <v:textbox>
                  <w:txbxContent>
                    <w:p w14:paraId="48DC9B5B" w14:textId="01E0CF3C" w:rsidR="00762905" w:rsidRPr="00F40045" w:rsidRDefault="00762905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 xml:space="preserve">Learning Report – </w:t>
                      </w:r>
                      <w:r w:rsidR="00536810">
                        <w:rPr>
                          <w:rFonts w:ascii="Arial" w:hAnsi="Arial" w:cs="Arial"/>
                          <w:sz w:val="56"/>
                        </w:rPr>
                        <w:t>Control</w:t>
                      </w:r>
                      <w:r>
                        <w:rPr>
                          <w:rFonts w:ascii="Arial" w:hAnsi="Arial" w:cs="Arial"/>
                          <w:sz w:val="56"/>
                        </w:rPr>
                        <w:t xml:space="preserve"> systems </w:t>
                      </w:r>
                    </w:p>
                    <w:p w14:paraId="48DC9B5C" w14:textId="77777777" w:rsidR="00762905" w:rsidRPr="00F40045" w:rsidRDefault="00762905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762905" w:rsidRPr="00F40045" w:rsidRDefault="00762905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762905" w:rsidRPr="00F40045" w:rsidRDefault="00762905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762905" w:rsidRPr="00F40045" w:rsidRDefault="00762905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762905" w:rsidRPr="00417AA7" w:rsidRDefault="00762905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0730" w:rsidRPr="005E3A9E">
        <w:rPr>
          <w:rFonts w:ascii="Arial" w:hAnsi="Arial" w:cs="Arial"/>
          <w:noProof/>
          <w:sz w:val="1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48DC9B2E" wp14:editId="04725475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D72873" id="Group 7" o:spid="_x0000_s1026" style="position:absolute;margin-left:-19pt;margin-top:-38.1pt;width:62.9pt;height:66.5pt;z-index:251654144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77777777" w:rsidR="00963DA6" w:rsidRDefault="008B76F9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noProof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48DC9B32" wp14:editId="311EC2C1">
                <wp:simplePos x="0" y="0"/>
                <wp:positionH relativeFrom="column">
                  <wp:posOffset>-561975</wp:posOffset>
                </wp:positionH>
                <wp:positionV relativeFrom="paragraph">
                  <wp:posOffset>6821805</wp:posOffset>
                </wp:positionV>
                <wp:extent cx="4886325" cy="850900"/>
                <wp:effectExtent l="0" t="0" r="0" b="6350"/>
                <wp:wrapTight wrapText="bothSides">
                  <wp:wrapPolygon edited="1">
                    <wp:start x="246" y="0"/>
                    <wp:lineTo x="246" y="21407"/>
                    <wp:lineTo x="15564" y="21407"/>
                    <wp:lineTo x="19711" y="-129"/>
                    <wp:lineTo x="246" y="0"/>
                  </wp:wrapPolygon>
                </wp:wrapTight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325" cy="850900"/>
                        </a:xfrm>
                        <a:custGeom>
                          <a:avLst/>
                          <a:gdLst>
                            <a:gd name="connsiteX0" fmla="*/ 0 w 4324350"/>
                            <a:gd name="connsiteY0" fmla="*/ 0 h 3171825"/>
                            <a:gd name="connsiteX1" fmla="*/ 4324350 w 4324350"/>
                            <a:gd name="connsiteY1" fmla="*/ 0 h 3171825"/>
                            <a:gd name="connsiteX2" fmla="*/ 4324350 w 4324350"/>
                            <a:gd name="connsiteY2" fmla="*/ 3171825 h 3171825"/>
                            <a:gd name="connsiteX3" fmla="*/ 0 w 4324350"/>
                            <a:gd name="connsiteY3" fmla="*/ 3171825 h 3171825"/>
                            <a:gd name="connsiteX4" fmla="*/ 0 w 4324350"/>
                            <a:gd name="connsiteY4" fmla="*/ 0 h 3171825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43243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  <a:gd name="connsiteX0" fmla="*/ 0 w 4743450"/>
                            <a:gd name="connsiteY0" fmla="*/ 9525 h 3181350"/>
                            <a:gd name="connsiteX1" fmla="*/ 4743450 w 4743450"/>
                            <a:gd name="connsiteY1" fmla="*/ 0 h 3181350"/>
                            <a:gd name="connsiteX2" fmla="*/ 3790950 w 4743450"/>
                            <a:gd name="connsiteY2" fmla="*/ 3181350 h 3181350"/>
                            <a:gd name="connsiteX3" fmla="*/ 0 w 4743450"/>
                            <a:gd name="connsiteY3" fmla="*/ 3181350 h 3181350"/>
                            <a:gd name="connsiteX4" fmla="*/ 0 w 4743450"/>
                            <a:gd name="connsiteY4" fmla="*/ 9525 h 3181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43450" h="3181350">
                              <a:moveTo>
                                <a:pt x="0" y="9525"/>
                              </a:moveTo>
                              <a:lnTo>
                                <a:pt x="4743450" y="0"/>
                              </a:lnTo>
                              <a:lnTo>
                                <a:pt x="3790950" y="3181350"/>
                              </a:lnTo>
                              <a:lnTo>
                                <a:pt x="0" y="318135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C9B61" w14:textId="77777777" w:rsidR="00762905" w:rsidRDefault="00762905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Version Number:</w:t>
                            </w:r>
                          </w:p>
                          <w:p w14:paraId="48DC9B62" w14:textId="77777777" w:rsidR="00762905" w:rsidRDefault="00762905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Team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>Members :</w:t>
                            </w:r>
                            <w:proofErr w:type="gramEnd"/>
                          </w:p>
                          <w:p w14:paraId="48DC9B63" w14:textId="77777777" w:rsidR="00762905" w:rsidRDefault="00762905" w:rsidP="00963DA6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Team No: </w:t>
                            </w:r>
                          </w:p>
                          <w:p w14:paraId="48DC9B64" w14:textId="77777777" w:rsidR="00762905" w:rsidRPr="00DB5DE8" w:rsidRDefault="00762905" w:rsidP="00DB5DE8">
                            <w:pP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4"/>
                              </w:rPr>
                              <w:t xml:space="preserve">Module: Model Based System Engineering </w:t>
                            </w:r>
                          </w:p>
                          <w:p w14:paraId="48DC9B65" w14:textId="77777777" w:rsidR="00762905" w:rsidRPr="000F4649" w:rsidRDefault="00762905" w:rsidP="00963DA6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8DC9B66" w14:textId="77777777" w:rsidR="00762905" w:rsidRPr="000F4649" w:rsidRDefault="00762905" w:rsidP="00417AA7">
                            <w:pPr>
                              <w:rPr>
                                <w:rFonts w:ascii="Arial" w:hAnsi="Arial" w:cs="Arial"/>
                                <w:iCs/>
                                <w:lang w:val="en-GB"/>
                              </w:rPr>
                            </w:pPr>
                          </w:p>
                          <w:p w14:paraId="48DC9B67" w14:textId="77777777" w:rsidR="00762905" w:rsidRDefault="00762905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8" w14:textId="77777777" w:rsidR="00762905" w:rsidRDefault="00762905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9" w14:textId="77777777" w:rsidR="00762905" w:rsidRDefault="00762905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A" w14:textId="77777777" w:rsidR="00762905" w:rsidRDefault="00762905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48DC9B6B" w14:textId="77777777" w:rsidR="00762905" w:rsidRDefault="00762905" w:rsidP="00963DA6">
                            <w:pPr>
                              <w:pStyle w:val="CommentText"/>
                              <w:ind w:left="360" w:firstLine="0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C9B32" id="Text Box 107" o:spid="_x0000_s1027" style="position:absolute;margin-left:-44.25pt;margin-top:537.15pt;width:384.75pt;height:67pt;z-index:-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743450,3181350" o:spt="100" wrapcoords="55650 0 55650 843297 3520869 843297 4458998 -5082 5565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" adj="-11796480,,5400" path="m,9525l4743450,,3790950,3181350,,3181350,,9525xe" filled="f" stroked="f" strokeweight=".5pt">
                <v:stroke joinstyle="miter"/>
                <v:formulas/>
                <v:path arrowok="t" o:connecttype="custom" o:connectlocs="0,2548;4886325,0;3905135,850900;0,850900;0,2548" o:connectangles="0,0,0,0,0" textboxrect="0,0,4743450,3181350"/>
                <v:textbox>
                  <w:txbxContent>
                    <w:p w14:paraId="48DC9B61" w14:textId="77777777" w:rsidR="00762905" w:rsidRDefault="00762905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Version Number:</w:t>
                      </w:r>
                    </w:p>
                    <w:p w14:paraId="48DC9B62" w14:textId="77777777" w:rsidR="00762905" w:rsidRDefault="00762905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Team </w:t>
                      </w:r>
                      <w:proofErr w:type="gramStart"/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>Members :</w:t>
                      </w:r>
                      <w:proofErr w:type="gramEnd"/>
                    </w:p>
                    <w:p w14:paraId="48DC9B63" w14:textId="77777777" w:rsidR="00762905" w:rsidRDefault="00762905" w:rsidP="00963DA6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Team No: </w:t>
                      </w:r>
                    </w:p>
                    <w:p w14:paraId="48DC9B64" w14:textId="77777777" w:rsidR="00762905" w:rsidRPr="00DB5DE8" w:rsidRDefault="00762905" w:rsidP="00DB5DE8">
                      <w:pPr>
                        <w:rPr>
                          <w:rFonts w:ascii="Arial" w:hAnsi="Arial" w:cs="Arial"/>
                          <w:bCs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bCs/>
                          <w:sz w:val="24"/>
                        </w:rPr>
                        <w:t xml:space="preserve">Module: Model Based System Engineering </w:t>
                      </w:r>
                    </w:p>
                    <w:p w14:paraId="48DC9B65" w14:textId="77777777" w:rsidR="00762905" w:rsidRPr="000F4649" w:rsidRDefault="00762905" w:rsidP="00963DA6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8DC9B66" w14:textId="77777777" w:rsidR="00762905" w:rsidRPr="000F4649" w:rsidRDefault="00762905" w:rsidP="00417AA7">
                      <w:pPr>
                        <w:rPr>
                          <w:rFonts w:ascii="Arial" w:hAnsi="Arial" w:cs="Arial"/>
                          <w:iCs/>
                          <w:lang w:val="en-GB"/>
                        </w:rPr>
                      </w:pPr>
                    </w:p>
                    <w:p w14:paraId="48DC9B67" w14:textId="77777777" w:rsidR="00762905" w:rsidRDefault="00762905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8" w14:textId="77777777" w:rsidR="00762905" w:rsidRDefault="00762905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9" w14:textId="77777777" w:rsidR="00762905" w:rsidRDefault="00762905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A" w14:textId="77777777" w:rsidR="00762905" w:rsidRDefault="00762905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  <w:p w14:paraId="48DC9B6B" w14:textId="77777777" w:rsidR="00762905" w:rsidRDefault="00762905" w:rsidP="00963DA6">
                      <w:pPr>
                        <w:pStyle w:val="CommentText"/>
                        <w:ind w:left="360" w:firstLine="0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860730">
        <w:rPr>
          <w:noProof/>
          <w:lang w:val="en-IN" w:eastAsia="en-IN" w:bidi="kn-IN"/>
        </w:rPr>
        <w:drawing>
          <wp:anchor distT="0" distB="0" distL="114300" distR="114300" simplePos="0" relativeHeight="251656192" behindDoc="1" locked="0" layoutInCell="1" allowOverlap="1" wp14:anchorId="48DC9B34" wp14:editId="04222D13">
            <wp:simplePos x="0" y="0"/>
            <wp:positionH relativeFrom="margin">
              <wp:posOffset>1301750</wp:posOffset>
            </wp:positionH>
            <wp:positionV relativeFrom="paragraph">
              <wp:posOffset>1194435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3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2" b="24427"/>
                    <a:stretch/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75"/>
        <w:gridCol w:w="1085"/>
        <w:gridCol w:w="1808"/>
        <w:gridCol w:w="1645"/>
        <w:gridCol w:w="1934"/>
        <w:gridCol w:w="2728"/>
      </w:tblGrid>
      <w:tr w:rsidR="00503D7B" w:rsidRPr="00553962" w14:paraId="48DC9A58" w14:textId="77777777" w:rsidTr="7B9A1904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7B9A1904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3A90A8F4" w:rsidR="002979C3" w:rsidRPr="00404B4F" w:rsidRDefault="00CF04C4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518" w:type="pct"/>
            <w:vAlign w:val="center"/>
          </w:tcPr>
          <w:p w14:paraId="48DC9A5A" w14:textId="151B4E3A" w:rsidR="002979C3" w:rsidRPr="00B96BE2" w:rsidRDefault="00B12715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  <w:r w:rsidR="001C2BE4">
              <w:rPr>
                <w:rFonts w:cs="Arial"/>
              </w:rPr>
              <w:t>5</w:t>
            </w:r>
            <w:r w:rsidR="00077838">
              <w:rPr>
                <w:rFonts w:cs="Arial"/>
              </w:rPr>
              <w:t>/0</w:t>
            </w:r>
            <w:r w:rsidR="00A42C70">
              <w:rPr>
                <w:rFonts w:cs="Arial"/>
              </w:rPr>
              <w:t>4</w:t>
            </w:r>
            <w:r w:rsidR="00077838">
              <w:rPr>
                <w:rFonts w:cs="Arial"/>
              </w:rPr>
              <w:t>/2021</w:t>
            </w:r>
          </w:p>
        </w:tc>
        <w:tc>
          <w:tcPr>
            <w:tcW w:w="863" w:type="pct"/>
            <w:vAlign w:val="center"/>
          </w:tcPr>
          <w:p w14:paraId="48DC9A5B" w14:textId="616991AA" w:rsidR="001B4CE7" w:rsidRPr="007B3ACD" w:rsidRDefault="003C27C1" w:rsidP="00077838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Katherapalle Rama Subba Reddy</w:t>
            </w:r>
          </w:p>
        </w:tc>
        <w:tc>
          <w:tcPr>
            <w:tcW w:w="785" w:type="pct"/>
            <w:vAlign w:val="center"/>
          </w:tcPr>
          <w:p w14:paraId="48DC9A5C" w14:textId="77777777" w:rsidR="002979C3" w:rsidRPr="00997756" w:rsidRDefault="002979C3" w:rsidP="00077838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77777777"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77777777" w:rsidR="002979C3" w:rsidRPr="00995956" w:rsidRDefault="002979C3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77777777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1" w:name="_Toc229759047"/>
      <w:bookmarkStart w:id="2" w:name="_Toc229764175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0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1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2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3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4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5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6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7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3" w:name="_Toc311197302"/>
      <w:bookmarkStart w:id="4" w:name="_Toc513545819"/>
    </w:p>
    <w:p w14:paraId="48DC9A88" w14:textId="55191A4C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p w14:paraId="3F12BCA3" w14:textId="17A7C279" w:rsidR="00823CB7" w:rsidRDefault="00823CB7" w:rsidP="00823CB7"/>
    <w:p w14:paraId="19DC537B" w14:textId="4DE30119" w:rsidR="00823CB7" w:rsidRDefault="00823CB7" w:rsidP="00823CB7"/>
    <w:p w14:paraId="18ADF7B9" w14:textId="77777777" w:rsidR="00823CB7" w:rsidRPr="00823CB7" w:rsidRDefault="00823CB7" w:rsidP="00823CB7"/>
    <w:p w14:paraId="50425FE5" w14:textId="77777777" w:rsidR="009608A0" w:rsidRDefault="009608A0" w:rsidP="00FE335F">
      <w:pPr>
        <w:pStyle w:val="TOCHeading"/>
        <w:rPr>
          <w:rFonts w:ascii="Calibri" w:hAnsi="Calibri"/>
          <w:b w:val="0"/>
          <w:bCs w:val="0"/>
          <w:sz w:val="22"/>
          <w:szCs w:val="22"/>
        </w:rPr>
      </w:pPr>
    </w:p>
    <w:sdt>
      <w:sdtPr>
        <w:rPr>
          <w:rFonts w:ascii="Calibri" w:hAnsi="Calibri"/>
          <w:sz w:val="22"/>
          <w:szCs w:val="22"/>
        </w:rPr>
        <w:id w:val="-314336084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6E0649D0" w14:textId="7D8F1EED" w:rsidR="00EC0A31" w:rsidRDefault="00EC0A31">
          <w:pPr>
            <w:pStyle w:val="TOCHeading"/>
          </w:pPr>
          <w:r>
            <w:t>Contents</w:t>
          </w:r>
        </w:p>
        <w:p w14:paraId="5440AA87" w14:textId="2FCB8BFA" w:rsidR="000E59D1" w:rsidRDefault="00EC0A31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372244" w:history="1">
            <w:r w:rsidR="000E59D1" w:rsidRPr="00A76231">
              <w:rPr>
                <w:rStyle w:val="Hyperlink"/>
                <w:noProof/>
              </w:rPr>
              <w:t>Control system - RL circuit - First Order System</w:t>
            </w:r>
            <w:r w:rsidR="000E59D1">
              <w:rPr>
                <w:noProof/>
                <w:webHidden/>
              </w:rPr>
              <w:tab/>
            </w:r>
            <w:r w:rsidR="000E59D1">
              <w:rPr>
                <w:noProof/>
                <w:webHidden/>
              </w:rPr>
              <w:fldChar w:fldCharType="begin"/>
            </w:r>
            <w:r w:rsidR="000E59D1">
              <w:rPr>
                <w:noProof/>
                <w:webHidden/>
              </w:rPr>
              <w:instrText xml:space="preserve"> PAGEREF _Toc69372244 \h </w:instrText>
            </w:r>
            <w:r w:rsidR="000E59D1">
              <w:rPr>
                <w:noProof/>
                <w:webHidden/>
              </w:rPr>
            </w:r>
            <w:r w:rsidR="000E59D1">
              <w:rPr>
                <w:noProof/>
                <w:webHidden/>
              </w:rPr>
              <w:fldChar w:fldCharType="separate"/>
            </w:r>
            <w:r w:rsidR="000E59D1">
              <w:rPr>
                <w:noProof/>
                <w:webHidden/>
              </w:rPr>
              <w:t>5</w:t>
            </w:r>
            <w:r w:rsidR="000E59D1">
              <w:rPr>
                <w:noProof/>
                <w:webHidden/>
              </w:rPr>
              <w:fldChar w:fldCharType="end"/>
            </w:r>
          </w:hyperlink>
        </w:p>
        <w:p w14:paraId="4FDAECE9" w14:textId="5CD86456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45" w:history="1">
            <w:r w:rsidRPr="00A76231">
              <w:rPr>
                <w:rStyle w:val="Hyperlink"/>
                <w:noProof/>
              </w:rPr>
              <w:t>Plant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F87C1" w14:textId="6D752673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46" w:history="1">
            <w:r w:rsidRPr="00A76231">
              <w:rPr>
                <w:rStyle w:val="Hyperlink"/>
                <w:noProof/>
              </w:rPr>
              <w:t>Math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7BA2C" w14:textId="22960D0C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47" w:history="1">
            <w:r w:rsidRPr="00A76231">
              <w:rPr>
                <w:rStyle w:val="Hyperlink"/>
                <w:noProof/>
              </w:rPr>
              <w:t>Roots calculation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E19A0" w14:textId="64DFC0D7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48" w:history="1">
            <w:r w:rsidRPr="00A76231">
              <w:rPr>
                <w:rStyle w:val="Hyperlink"/>
                <w:noProof/>
              </w:rPr>
              <w:t>Time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A01D6" w14:textId="0385EB7C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49" w:history="1">
            <w:r w:rsidRPr="00A76231">
              <w:rPr>
                <w:rStyle w:val="Hyperlink"/>
                <w:noProof/>
              </w:rPr>
              <w:t>Tool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57278" w14:textId="55042E33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50" w:history="1">
            <w:r w:rsidRPr="00A76231">
              <w:rPr>
                <w:rStyle w:val="Hyperlink"/>
                <w:noProof/>
              </w:rPr>
              <w:t>Comparision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525A9" w14:textId="1F672E78" w:rsidR="000E59D1" w:rsidRDefault="000E59D1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9372251" w:history="1">
            <w:r w:rsidRPr="00A76231">
              <w:rPr>
                <w:rStyle w:val="Hyperlink"/>
                <w:noProof/>
              </w:rPr>
              <w:t>Control system - RL circuit - First Order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2837C" w14:textId="6993F8B4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52" w:history="1">
            <w:r w:rsidRPr="00A76231">
              <w:rPr>
                <w:rStyle w:val="Hyperlink"/>
                <w:noProof/>
              </w:rPr>
              <w:t>Plant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B03A3" w14:textId="42D39265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53" w:history="1">
            <w:r w:rsidRPr="00A76231">
              <w:rPr>
                <w:rStyle w:val="Hyperlink"/>
                <w:noProof/>
              </w:rPr>
              <w:t>Math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76B05" w14:textId="37B1CD27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54" w:history="1">
            <w:r w:rsidRPr="00A76231">
              <w:rPr>
                <w:rStyle w:val="Hyperlink"/>
                <w:noProof/>
              </w:rPr>
              <w:t>Roots calculation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15A63" w14:textId="366884D8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55" w:history="1">
            <w:r w:rsidRPr="00A76231">
              <w:rPr>
                <w:rStyle w:val="Hyperlink"/>
                <w:noProof/>
              </w:rPr>
              <w:t>Tool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54AF3" w14:textId="41A1C5D2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56" w:history="1">
            <w:r w:rsidRPr="00A76231">
              <w:rPr>
                <w:rStyle w:val="Hyperlink"/>
                <w:noProof/>
              </w:rPr>
              <w:t>Comparison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934F3" w14:textId="425658D4" w:rsidR="000E59D1" w:rsidRDefault="000E59D1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9372257" w:history="1">
            <w:r w:rsidRPr="00A76231">
              <w:rPr>
                <w:rStyle w:val="Hyperlink"/>
                <w:noProof/>
              </w:rPr>
              <w:t>Control system - RL circuit - First Order System With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144F7" w14:textId="63717415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58" w:history="1">
            <w:r w:rsidRPr="00A76231">
              <w:rPr>
                <w:rStyle w:val="Hyperlink"/>
                <w:noProof/>
              </w:rPr>
              <w:t>Tool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F86C8" w14:textId="3B27C9F8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59" w:history="1">
            <w:r w:rsidRPr="00A76231">
              <w:rPr>
                <w:rStyle w:val="Hyperlink"/>
                <w:noProof/>
              </w:rPr>
              <w:t>Comparison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27256" w14:textId="6059B265" w:rsidR="000E59D1" w:rsidRDefault="000E59D1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9372260" w:history="1">
            <w:r w:rsidRPr="00A76231">
              <w:rPr>
                <w:rStyle w:val="Hyperlink"/>
                <w:noProof/>
              </w:rPr>
              <w:t>Control system - RLC circuit - Second Order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91241" w14:textId="1CED1167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61" w:history="1">
            <w:r w:rsidRPr="00A76231">
              <w:rPr>
                <w:rStyle w:val="Hyperlink"/>
                <w:noProof/>
              </w:rPr>
              <w:t>plant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E0640" w14:textId="6063C193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62" w:history="1">
            <w:r w:rsidRPr="00A76231">
              <w:rPr>
                <w:rStyle w:val="Hyperlink"/>
                <w:noProof/>
              </w:rPr>
              <w:t>Math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2BFC1" w14:textId="6B42B1A9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63" w:history="1">
            <w:r w:rsidRPr="00A76231">
              <w:rPr>
                <w:rStyle w:val="Hyperlink"/>
                <w:noProof/>
              </w:rPr>
              <w:t>Tool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34EB7" w14:textId="6077B6A5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64" w:history="1">
            <w:r w:rsidRPr="00A76231">
              <w:rPr>
                <w:rStyle w:val="Hyperlink"/>
                <w:noProof/>
              </w:rPr>
              <w:t>Comparison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FA936" w14:textId="2D457DC7" w:rsidR="000E59D1" w:rsidRDefault="000E59D1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9372265" w:history="1">
            <w:r w:rsidRPr="00A76231">
              <w:rPr>
                <w:rStyle w:val="Hyperlink"/>
                <w:noProof/>
              </w:rPr>
              <w:t>Control system - RLC circuit - Second Order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B314B" w14:textId="37A29F85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66" w:history="1">
            <w:r w:rsidRPr="00A76231">
              <w:rPr>
                <w:rStyle w:val="Hyperlink"/>
                <w:noProof/>
              </w:rPr>
              <w:t>Plant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ED852" w14:textId="372BDA98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67" w:history="1">
            <w:r w:rsidRPr="00A76231">
              <w:rPr>
                <w:rStyle w:val="Hyperlink"/>
                <w:noProof/>
              </w:rPr>
              <w:t>Math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DA5F8" w14:textId="4AE9BE23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68" w:history="1">
            <w:r w:rsidRPr="00A76231">
              <w:rPr>
                <w:rStyle w:val="Hyperlink"/>
                <w:noProof/>
              </w:rPr>
              <w:t>Roots calculation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4EF51" w14:textId="63CD46F3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69" w:history="1">
            <w:r w:rsidRPr="00A76231">
              <w:rPr>
                <w:rStyle w:val="Hyperlink"/>
                <w:noProof/>
              </w:rPr>
              <w:t>Tool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DB032" w14:textId="18A41D32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70" w:history="1">
            <w:r w:rsidRPr="00A76231">
              <w:rPr>
                <w:rStyle w:val="Hyperlink"/>
                <w:noProof/>
              </w:rPr>
              <w:t>Comparison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D49BA" w14:textId="719A7A39" w:rsidR="000E59D1" w:rsidRDefault="000E59D1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9372271" w:history="1">
            <w:r w:rsidRPr="00A76231">
              <w:rPr>
                <w:rStyle w:val="Hyperlink"/>
                <w:noProof/>
              </w:rPr>
              <w:t>Control system - RLC circuit - Second Order System with controlers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23D10" w14:textId="29EA4F3F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72" w:history="1">
            <w:r w:rsidRPr="00A76231">
              <w:rPr>
                <w:rStyle w:val="Hyperlink"/>
                <w:noProof/>
              </w:rPr>
              <w:t>Plant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D5624" w14:textId="62A5A2CA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73" w:history="1">
            <w:r w:rsidRPr="00A76231">
              <w:rPr>
                <w:rStyle w:val="Hyperlink"/>
                <w:noProof/>
              </w:rPr>
              <w:t>Math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EA049" w14:textId="3E406CB8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74" w:history="1">
            <w:r w:rsidRPr="00A76231">
              <w:rPr>
                <w:rStyle w:val="Hyperlink"/>
                <w:noProof/>
              </w:rPr>
              <w:t>Roots calculation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7D813" w14:textId="50A99BF5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75" w:history="1">
            <w:r w:rsidRPr="00A76231">
              <w:rPr>
                <w:rStyle w:val="Hyperlink"/>
                <w:noProof/>
              </w:rPr>
              <w:t>Tool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93CA6" w14:textId="0E792F6A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76" w:history="1">
            <w:r w:rsidRPr="00A76231">
              <w:rPr>
                <w:rStyle w:val="Hyperlink"/>
                <w:noProof/>
              </w:rPr>
              <w:t>Comparison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88DC9" w14:textId="217D840A" w:rsidR="000E59D1" w:rsidRDefault="000E59D1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9372277" w:history="1">
            <w:r w:rsidRPr="00A76231">
              <w:rPr>
                <w:rStyle w:val="Hyperlink"/>
                <w:noProof/>
              </w:rPr>
              <w:t>Control system - RLC circuit - Second Order System with controlers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43DED" w14:textId="1BEC48FD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78" w:history="1">
            <w:r w:rsidRPr="00A76231">
              <w:rPr>
                <w:rStyle w:val="Hyperlink"/>
                <w:noProof/>
              </w:rPr>
              <w:t>Plant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861C6" w14:textId="6F857F99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79" w:history="1">
            <w:r w:rsidRPr="00A76231">
              <w:rPr>
                <w:rStyle w:val="Hyperlink"/>
                <w:noProof/>
              </w:rPr>
              <w:t>Math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BB701" w14:textId="1FA92072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80" w:history="1">
            <w:r w:rsidRPr="00A76231">
              <w:rPr>
                <w:rStyle w:val="Hyperlink"/>
                <w:noProof/>
              </w:rPr>
              <w:t>Tool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8858A" w14:textId="797571A1" w:rsidR="000E59D1" w:rsidRDefault="000E59D1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9372281" w:history="1">
            <w:r w:rsidRPr="00A76231">
              <w:rPr>
                <w:rStyle w:val="Hyperlink"/>
                <w:noProof/>
              </w:rPr>
              <w:t>Control system - RLC circuit - Second Order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7F9CB" w14:textId="19B06A66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82" w:history="1">
            <w:r w:rsidRPr="00A76231">
              <w:rPr>
                <w:rStyle w:val="Hyperlink"/>
                <w:noProof/>
              </w:rPr>
              <w:t>Plant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6A17B" w14:textId="17574803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83" w:history="1">
            <w:r w:rsidRPr="00A76231">
              <w:rPr>
                <w:rStyle w:val="Hyperlink"/>
                <w:noProof/>
              </w:rPr>
              <w:t>Tool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DE97E" w14:textId="54338D80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84" w:history="1">
            <w:r w:rsidRPr="00A76231">
              <w:rPr>
                <w:rStyle w:val="Hyperlink"/>
                <w:noProof/>
              </w:rPr>
              <w:t>comparison anyalsis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3395A" w14:textId="2EFC771E" w:rsidR="000E59D1" w:rsidRDefault="000E59D1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9372285" w:history="1">
            <w:r w:rsidRPr="00A76231">
              <w:rPr>
                <w:rStyle w:val="Hyperlink"/>
                <w:noProof/>
              </w:rPr>
              <w:t>Control system - Mixing Process circuit - First Order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BFC79" w14:textId="216CB970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86" w:history="1">
            <w:r w:rsidRPr="00A76231">
              <w:rPr>
                <w:rStyle w:val="Hyperlink"/>
                <w:noProof/>
              </w:rPr>
              <w:t>Plant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1926F" w14:textId="5DB715CC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87" w:history="1">
            <w:r w:rsidRPr="00A76231">
              <w:rPr>
                <w:rStyle w:val="Hyperlink"/>
                <w:noProof/>
              </w:rPr>
              <w:t>Math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B9C6B" w14:textId="2AC5B24D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88" w:history="1">
            <w:r w:rsidRPr="00A76231">
              <w:rPr>
                <w:rStyle w:val="Hyperlink"/>
                <w:noProof/>
              </w:rPr>
              <w:t>Roots calculation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C8484" w14:textId="658F2412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89" w:history="1">
            <w:r w:rsidRPr="00A76231">
              <w:rPr>
                <w:rStyle w:val="Hyperlink"/>
                <w:noProof/>
              </w:rPr>
              <w:t>Tool anyalasis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4BF60" w14:textId="269E6E04" w:rsidR="000E59D1" w:rsidRDefault="000E59D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72290" w:history="1">
            <w:r w:rsidRPr="00A76231">
              <w:rPr>
                <w:rStyle w:val="Hyperlink"/>
                <w:noProof/>
              </w:rPr>
              <w:t>Comparison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_Toc69372290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AA1C9" w14:textId="60DEB6CA" w:rsidR="00EC0A31" w:rsidRDefault="00EC0A31">
          <w:r>
            <w:rPr>
              <w:b/>
              <w:bCs/>
              <w:noProof/>
            </w:rPr>
            <w:fldChar w:fldCharType="end"/>
          </w:r>
        </w:p>
      </w:sdtContent>
    </w:sdt>
    <w:p w14:paraId="138ED17A" w14:textId="70637184" w:rsidR="002478C3" w:rsidRDefault="002478C3" w:rsidP="002478C3"/>
    <w:p w14:paraId="11529030" w14:textId="12F710BF" w:rsidR="002478C3" w:rsidRDefault="002478C3" w:rsidP="002478C3"/>
    <w:p w14:paraId="2B4A3A64" w14:textId="2A6DC017" w:rsidR="002478C3" w:rsidRDefault="002478C3" w:rsidP="002478C3"/>
    <w:p w14:paraId="4F6F0C0B" w14:textId="37BA419D" w:rsidR="002478C3" w:rsidRDefault="002478C3" w:rsidP="002478C3"/>
    <w:p w14:paraId="7F73E272" w14:textId="17831ACF" w:rsidR="002478C3" w:rsidRDefault="002478C3" w:rsidP="002478C3"/>
    <w:p w14:paraId="1BA82B0D" w14:textId="77777777" w:rsidR="00BF5D3E" w:rsidRDefault="00BF5D3E" w:rsidP="002478C3"/>
    <w:p w14:paraId="521A617D" w14:textId="32D1ADE1" w:rsidR="002478C3" w:rsidRDefault="002478C3" w:rsidP="002478C3"/>
    <w:p w14:paraId="31086868" w14:textId="75ABC594" w:rsidR="002478C3" w:rsidRDefault="002478C3" w:rsidP="002478C3"/>
    <w:p w14:paraId="59C7C017" w14:textId="43AC165F" w:rsidR="002478C3" w:rsidRDefault="002478C3" w:rsidP="002478C3"/>
    <w:p w14:paraId="3BE301D8" w14:textId="247B5878" w:rsidR="002478C3" w:rsidRDefault="002478C3" w:rsidP="002478C3"/>
    <w:p w14:paraId="2AFDBB9A" w14:textId="65A74601" w:rsidR="002478C3" w:rsidRDefault="002478C3" w:rsidP="002478C3"/>
    <w:p w14:paraId="5D35764B" w14:textId="169214F3" w:rsidR="002478C3" w:rsidRDefault="002478C3" w:rsidP="002478C3"/>
    <w:p w14:paraId="7D3A6798" w14:textId="73A2FAF3" w:rsidR="002478C3" w:rsidRDefault="002478C3" w:rsidP="002478C3"/>
    <w:p w14:paraId="04D46509" w14:textId="6D75B8C3" w:rsidR="00B71F9C" w:rsidRDefault="00B71F9C" w:rsidP="002478C3"/>
    <w:p w14:paraId="583E0102" w14:textId="33E4271C" w:rsidR="00B71F9C" w:rsidRDefault="00B71F9C" w:rsidP="002478C3"/>
    <w:p w14:paraId="52BD1E95" w14:textId="242E8047" w:rsidR="00B71F9C" w:rsidRDefault="00B71F9C" w:rsidP="002478C3"/>
    <w:p w14:paraId="26FBF132" w14:textId="769F28A0" w:rsidR="00B71F9C" w:rsidRDefault="00B71F9C" w:rsidP="002478C3"/>
    <w:p w14:paraId="52E67A02" w14:textId="58560505" w:rsidR="0066706E" w:rsidRDefault="0066706E" w:rsidP="002478C3"/>
    <w:p w14:paraId="770B8879" w14:textId="23B9745D" w:rsidR="0066706E" w:rsidRDefault="0066706E" w:rsidP="002478C3"/>
    <w:p w14:paraId="1CB1D8CC" w14:textId="7185DB58" w:rsidR="0066706E" w:rsidRDefault="0066706E" w:rsidP="002478C3"/>
    <w:p w14:paraId="373CC158" w14:textId="60A06D57" w:rsidR="00762905" w:rsidRDefault="00762905" w:rsidP="002478C3"/>
    <w:p w14:paraId="058F7B53" w14:textId="6C7AD506" w:rsidR="00762905" w:rsidRDefault="00762905" w:rsidP="002478C3"/>
    <w:p w14:paraId="3F4B3806" w14:textId="43B106EF" w:rsidR="00762905" w:rsidRDefault="00762905" w:rsidP="002478C3"/>
    <w:p w14:paraId="7963E6F9" w14:textId="08A0CABB" w:rsidR="00762905" w:rsidRDefault="00762905" w:rsidP="002478C3"/>
    <w:p w14:paraId="1B8E2D8B" w14:textId="3875FD85" w:rsidR="00762905" w:rsidRDefault="00762905" w:rsidP="002478C3"/>
    <w:p w14:paraId="218BB0DC" w14:textId="070C9DB9" w:rsidR="00762905" w:rsidRDefault="00762905" w:rsidP="002478C3"/>
    <w:p w14:paraId="0A0B85B9" w14:textId="7715B091" w:rsidR="00762905" w:rsidRDefault="00762905" w:rsidP="002478C3"/>
    <w:p w14:paraId="1623AAE2" w14:textId="715F4B7B" w:rsidR="00762905" w:rsidRDefault="00762905" w:rsidP="002478C3"/>
    <w:p w14:paraId="6FDFB467" w14:textId="77777777" w:rsidR="00762905" w:rsidRDefault="00762905" w:rsidP="002478C3"/>
    <w:p w14:paraId="513E3D39" w14:textId="6E872A10" w:rsidR="0066706E" w:rsidRDefault="0066706E" w:rsidP="002478C3"/>
    <w:p w14:paraId="52659774" w14:textId="1D28FD8F" w:rsidR="0066706E" w:rsidRDefault="0066706E" w:rsidP="002478C3"/>
    <w:p w14:paraId="489426D3" w14:textId="77777777" w:rsidR="0066706E" w:rsidRDefault="0066706E" w:rsidP="002478C3"/>
    <w:p w14:paraId="3365980E" w14:textId="1E5B3E56" w:rsidR="00B71F9C" w:rsidRDefault="00B71F9C" w:rsidP="002478C3"/>
    <w:p w14:paraId="61EF2C3F" w14:textId="77777777" w:rsidR="00A26574" w:rsidRDefault="00A26574" w:rsidP="00A26574">
      <w:pPr>
        <w:pStyle w:val="Heading1"/>
      </w:pPr>
      <w:bookmarkStart w:id="5" w:name="_Toc69372244"/>
      <w:r>
        <w:lastRenderedPageBreak/>
        <w:t>Control system - RL circuit - First Order System</w:t>
      </w:r>
      <w:bookmarkEnd w:id="5"/>
    </w:p>
    <w:p w14:paraId="3349CF5A" w14:textId="25F98C3E" w:rsidR="00A26574" w:rsidRDefault="00A26574" w:rsidP="00A26574">
      <w:pPr>
        <w:pStyle w:val="Heading2"/>
      </w:pPr>
      <w:bookmarkStart w:id="6" w:name="_Toc68193073"/>
      <w:bookmarkStart w:id="7" w:name="_Toc69372245"/>
      <w:r>
        <w:t>Plant Description</w:t>
      </w:r>
      <w:bookmarkEnd w:id="6"/>
      <w:bookmarkEnd w:id="7"/>
    </w:p>
    <w:p w14:paraId="31A47EE5" w14:textId="77777777" w:rsidR="00A26574" w:rsidRDefault="00A26574" w:rsidP="00A26574">
      <w:r>
        <w:t>implementation</w:t>
      </w:r>
    </w:p>
    <w:p w14:paraId="0EA4F0CF" w14:textId="77777777" w:rsidR="00A26574" w:rsidRDefault="00A26574" w:rsidP="00A26574">
      <w:pPr>
        <w:pStyle w:val="MATLABCode"/>
        <w:rPr>
          <w:color w:val="000000"/>
        </w:rPr>
      </w:pPr>
      <w:r w:rsidRPr="007F4AAC">
        <w:rPr>
          <w:color w:val="008000"/>
        </w:rPr>
        <w:t>%This plant has a model for RL circuit.</w:t>
      </w:r>
      <w:r>
        <w:rPr>
          <w:color w:val="000000"/>
        </w:rPr>
        <w:br/>
      </w:r>
      <w:r w:rsidRPr="007F4AAC">
        <w:rPr>
          <w:color w:val="008000"/>
        </w:rPr>
        <w:t>%The 3 different values of R, L and C are analyzed</w:t>
      </w:r>
      <w:r>
        <w:rPr>
          <w:color w:val="000000"/>
        </w:rPr>
        <w:br/>
      </w:r>
      <w:r>
        <w:rPr>
          <w:color w:val="000000"/>
        </w:rPr>
        <w:br/>
      </w:r>
      <w:r w:rsidRPr="007F4AAC">
        <w:rPr>
          <w:color w:val="008000"/>
        </w:rPr>
        <w:t>% equation- V(t)= I(t)R + L{dI(t)/dt}  //V(t) = I(t)R + L{\frac{dI(t)}{dt}}</w:t>
      </w:r>
    </w:p>
    <w:p w14:paraId="68B6F1F7" w14:textId="77777777" w:rsidR="00A26574" w:rsidRDefault="00A26574" w:rsidP="00A26574">
      <w:pPr>
        <w:pStyle w:val="Heading2"/>
      </w:pPr>
      <w:bookmarkStart w:id="8" w:name="_Toc68193074"/>
      <w:bookmarkStart w:id="9" w:name="_Toc69372246"/>
      <w:r>
        <w:t>Math analysis</w:t>
      </w:r>
      <w:bookmarkEnd w:id="8"/>
      <w:bookmarkEnd w:id="9"/>
    </w:p>
    <w:p w14:paraId="4D6D767C" w14:textId="77777777" w:rsidR="00A26574" w:rsidRDefault="00A26574" w:rsidP="00A26574">
      <w:r>
        <w:t xml:space="preserve">I- t D- </w:t>
      </w:r>
      <w:proofErr w:type="gramStart"/>
      <w:r>
        <w:t>V,I</w:t>
      </w:r>
      <w:proofErr w:type="gramEnd"/>
      <w:r>
        <w:t xml:space="preserve"> C- R,L</w:t>
      </w:r>
    </w:p>
    <w:p w14:paraId="7B674025" w14:textId="77777777" w:rsidR="00A26574" w:rsidRDefault="00A26574" w:rsidP="00A26574">
      <w:pPr>
        <w:pStyle w:val="Heading2"/>
      </w:pPr>
      <w:bookmarkStart w:id="10" w:name="_Toc68193075"/>
      <w:bookmarkStart w:id="11" w:name="_Toc69372247"/>
      <w:r>
        <w:t>Roots calculation</w:t>
      </w:r>
      <w:bookmarkEnd w:id="10"/>
      <w:bookmarkEnd w:id="11"/>
    </w:p>
    <w:p w14:paraId="4314C81F" w14:textId="77777777" w:rsidR="00A26574" w:rsidRDefault="00A26574" w:rsidP="00A26574">
      <w:r>
        <w:t>s = -R/</w:t>
      </w:r>
      <w:proofErr w:type="gramStart"/>
      <w:r>
        <w:t>L;</w:t>
      </w:r>
      <w:proofErr w:type="gramEnd"/>
    </w:p>
    <w:p w14:paraId="0F4E30B2" w14:textId="77777777" w:rsidR="00A26574" w:rsidRDefault="00A26574" w:rsidP="00A26574">
      <w:pPr>
        <w:pStyle w:val="MATLABCode"/>
        <w:rPr>
          <w:color w:val="000000"/>
        </w:rPr>
      </w:pPr>
      <w:r w:rsidRPr="007F4AAC">
        <w:rPr>
          <w:color w:val="008000"/>
        </w:rPr>
        <w:t>%           IVT     FVT</w:t>
      </w:r>
      <w:r>
        <w:rPr>
          <w:color w:val="000000"/>
        </w:rPr>
        <w:br/>
      </w:r>
      <w:r w:rsidRPr="007F4AAC">
        <w:rPr>
          <w:color w:val="008000"/>
        </w:rPr>
        <w:t>% Impulse-  1/L     0</w:t>
      </w:r>
      <w:r>
        <w:rPr>
          <w:color w:val="000000"/>
        </w:rPr>
        <w:br/>
      </w:r>
      <w:r w:rsidRPr="007F4AAC">
        <w:rPr>
          <w:color w:val="008000"/>
        </w:rPr>
        <w:t>% % Step   -  0     1/R</w:t>
      </w:r>
    </w:p>
    <w:p w14:paraId="45AED190" w14:textId="77777777" w:rsidR="00A26574" w:rsidRDefault="00A26574" w:rsidP="00A26574">
      <w:pPr>
        <w:pStyle w:val="Heading2"/>
      </w:pPr>
      <w:bookmarkStart w:id="12" w:name="_Toc68193076"/>
      <w:bookmarkStart w:id="13" w:name="_Toc69372248"/>
      <w:r>
        <w:t>Time Response</w:t>
      </w:r>
      <w:bookmarkEnd w:id="12"/>
      <w:bookmarkEnd w:id="13"/>
    </w:p>
    <w:p w14:paraId="5EAA644B" w14:textId="77777777" w:rsidR="00A26574" w:rsidRDefault="00A26574" w:rsidP="00A26574">
      <w:r>
        <w:t xml:space="preserve">Sys1                          Sys2                        Sys3  </w:t>
      </w:r>
      <w:proofErr w:type="spellStart"/>
      <w:r>
        <w:t>RiseTime</w:t>
      </w:r>
      <w:proofErr w:type="spellEnd"/>
      <w:r>
        <w:t xml:space="preserve">: 1.0985e-05         </w:t>
      </w:r>
      <w:proofErr w:type="spellStart"/>
      <w:r>
        <w:t>RiseTime</w:t>
      </w:r>
      <w:proofErr w:type="spellEnd"/>
      <w:r>
        <w:t xml:space="preserve">: 2.1970e-05        </w:t>
      </w:r>
      <w:proofErr w:type="spellStart"/>
      <w:r>
        <w:t>RiseTime</w:t>
      </w:r>
      <w:proofErr w:type="spellEnd"/>
      <w:r>
        <w:t xml:space="preserve">: 1.0985e-04  </w:t>
      </w:r>
      <w:proofErr w:type="spellStart"/>
      <w:r>
        <w:t>SettlingTime</w:t>
      </w:r>
      <w:proofErr w:type="spellEnd"/>
      <w:r>
        <w:t xml:space="preserve">: 1.9560e-05     </w:t>
      </w:r>
      <w:proofErr w:type="spellStart"/>
      <w:r>
        <w:t>SettlingTime</w:t>
      </w:r>
      <w:proofErr w:type="spellEnd"/>
      <w:r>
        <w:t xml:space="preserve">: 3.9121e-05    </w:t>
      </w:r>
      <w:proofErr w:type="spellStart"/>
      <w:r>
        <w:t>SettlingTime</w:t>
      </w:r>
      <w:proofErr w:type="spellEnd"/>
      <w:r>
        <w:t xml:space="preserve">: 1.9560e-04  </w:t>
      </w:r>
      <w:proofErr w:type="spellStart"/>
      <w:r>
        <w:t>SettlingMin</w:t>
      </w:r>
      <w:proofErr w:type="spellEnd"/>
      <w:r>
        <w:t xml:space="preserve">: 0.9045          </w:t>
      </w:r>
      <w:proofErr w:type="spellStart"/>
      <w:r>
        <w:t>SettlingMin</w:t>
      </w:r>
      <w:proofErr w:type="spellEnd"/>
      <w:r>
        <w:t xml:space="preserve">: 0.9045         </w:t>
      </w:r>
      <w:proofErr w:type="spellStart"/>
      <w:r>
        <w:t>SettlingMin</w:t>
      </w:r>
      <w:proofErr w:type="spellEnd"/>
      <w:r>
        <w:t xml:space="preserve">: 0.9000  </w:t>
      </w:r>
      <w:proofErr w:type="spellStart"/>
      <w:r>
        <w:t>SettlingMax</w:t>
      </w:r>
      <w:proofErr w:type="spellEnd"/>
      <w:r>
        <w:t xml:space="preserve">: 1.0000          </w:t>
      </w:r>
      <w:proofErr w:type="spellStart"/>
      <w:r>
        <w:t>SettlingMax</w:t>
      </w:r>
      <w:proofErr w:type="spellEnd"/>
      <w:r>
        <w:t xml:space="preserve">: 1.0000         </w:t>
      </w:r>
      <w:proofErr w:type="spellStart"/>
      <w:r>
        <w:t>SettlingMax</w:t>
      </w:r>
      <w:proofErr w:type="spellEnd"/>
      <w:r>
        <w:t xml:space="preserve">: 1.0000  Overshoot: 0                 Overshoot: 0                Overshoot: 0  Undershoot: 0                Undershoot: 0               Undershoot: 0  Peak: 1.0000                 Peak: 1.0000                Peak: 1.0000  </w:t>
      </w:r>
      <w:proofErr w:type="spellStart"/>
      <w:r>
        <w:t>PeakTime</w:t>
      </w:r>
      <w:proofErr w:type="spellEnd"/>
      <w:r>
        <w:t xml:space="preserve">: 5.2729e-05         </w:t>
      </w:r>
      <w:proofErr w:type="spellStart"/>
      <w:r>
        <w:t>PeakTime</w:t>
      </w:r>
      <w:proofErr w:type="spellEnd"/>
      <w:r>
        <w:t xml:space="preserve">: 1.0546e-04        </w:t>
      </w:r>
      <w:proofErr w:type="spellStart"/>
      <w:r>
        <w:t>PeakTime</w:t>
      </w:r>
      <w:proofErr w:type="spellEnd"/>
      <w:r>
        <w:t>: 5.2729e-04</w:t>
      </w:r>
    </w:p>
    <w:p w14:paraId="49D66910" w14:textId="77777777" w:rsidR="00A26574" w:rsidRDefault="00A26574" w:rsidP="00A26574">
      <w:pPr>
        <w:pStyle w:val="Heading2"/>
      </w:pPr>
      <w:bookmarkStart w:id="14" w:name="_Toc68193077"/>
      <w:bookmarkStart w:id="15" w:name="_Toc69372249"/>
      <w:r>
        <w:t>Tool Analysis</w:t>
      </w:r>
      <w:bookmarkEnd w:id="14"/>
      <w:bookmarkEnd w:id="15"/>
    </w:p>
    <w:p w14:paraId="41896028" w14:textId="77777777" w:rsidR="00A26574" w:rsidRDefault="00A26574" w:rsidP="00A26574">
      <w:pPr>
        <w:pStyle w:val="MATLABCode"/>
        <w:rPr>
          <w:color w:val="000000"/>
        </w:rPr>
      </w:pPr>
      <w:r w:rsidRPr="007F4AAC">
        <w:rPr>
          <w:color w:val="008000"/>
        </w:rPr>
        <w:t>%R = ([10e3 1e3 0.1e3]);</w:t>
      </w:r>
      <w:r>
        <w:rPr>
          <w:color w:val="000000"/>
        </w:rPr>
        <w:br/>
      </w:r>
      <w:r w:rsidRPr="007F4AAC">
        <w:rPr>
          <w:color w:val="008000"/>
        </w:rPr>
        <w:t>%L = ([50e-3 10e-3 5e-3]);</w:t>
      </w:r>
      <w:r>
        <w:rPr>
          <w:color w:val="000000"/>
        </w:rPr>
        <w:br/>
        <w:t>R = ([100 100e-3 0.32e-3 -100e-3]);</w:t>
      </w:r>
      <w:r>
        <w:rPr>
          <w:color w:val="000000"/>
        </w:rPr>
        <w:br/>
        <w:t>L = ([5 25e-3 2e-3 25e-3]);</w:t>
      </w:r>
      <w:r>
        <w:rPr>
          <w:color w:val="000000"/>
        </w:rPr>
        <w:br/>
      </w:r>
      <w:r>
        <w:rPr>
          <w:color w:val="000000"/>
        </w:rPr>
        <w:br/>
      </w:r>
      <w:r w:rsidRPr="007F4AAC">
        <w:rPr>
          <w:color w:val="0000FF"/>
        </w:rPr>
        <w:t>for</w:t>
      </w:r>
      <w:r>
        <w:rPr>
          <w:color w:val="000000"/>
        </w:rPr>
        <w:t xml:space="preserve"> i=1:3</w:t>
      </w:r>
      <w:r>
        <w:rPr>
          <w:color w:val="000000"/>
        </w:rPr>
        <w:br/>
        <w:t xml:space="preserve">    Tau = L(i)/R(i);</w:t>
      </w:r>
      <w:r>
        <w:rPr>
          <w:color w:val="000000"/>
        </w:rPr>
        <w:br/>
        <w:t xml:space="preserve">    Lf = tf([0 (1/R(i))],[Tau 1])</w:t>
      </w:r>
      <w:r>
        <w:rPr>
          <w:color w:val="000000"/>
        </w:rPr>
        <w:br/>
        <w:t xml:space="preserve">    figure(1);</w:t>
      </w:r>
      <w:r>
        <w:rPr>
          <w:color w:val="000000"/>
        </w:rPr>
        <w:br/>
        <w:t xml:space="preserve">    subplot(2,3,i);</w:t>
      </w:r>
      <w:r>
        <w:rPr>
          <w:color w:val="000000"/>
        </w:rPr>
        <w:br/>
        <w:t xml:space="preserve">    impulse(Lf);</w:t>
      </w:r>
      <w:r>
        <w:rPr>
          <w:color w:val="000000"/>
        </w:rPr>
        <w:br/>
        <w:t xml:space="preserve">    title(</w:t>
      </w:r>
      <w:r w:rsidRPr="007F4AAC">
        <w:rPr>
          <w:color w:val="800000"/>
        </w:rPr>
        <w:t>'Impulse Input'</w:t>
      </w:r>
      <w:r>
        <w:rPr>
          <w:color w:val="000000"/>
        </w:rPr>
        <w:t>);</w:t>
      </w:r>
      <w:r>
        <w:rPr>
          <w:color w:val="000000"/>
        </w:rPr>
        <w:br/>
        <w:t xml:space="preserve">    subplot(2,3,i+3);</w:t>
      </w:r>
      <w:r>
        <w:rPr>
          <w:color w:val="000000"/>
        </w:rPr>
        <w:br/>
        <w:t xml:space="preserve">    step(Lf);</w:t>
      </w:r>
      <w:r>
        <w:rPr>
          <w:color w:val="000000"/>
        </w:rPr>
        <w:br/>
        <w:t xml:space="preserve">    title(</w:t>
      </w:r>
      <w:r w:rsidRPr="007F4AAC">
        <w:rPr>
          <w:color w:val="800000"/>
        </w:rPr>
        <w:t>'Step Input'</w:t>
      </w:r>
      <w:r>
        <w:rPr>
          <w:color w:val="000000"/>
        </w:rPr>
        <w:t>);</w:t>
      </w:r>
      <w:r>
        <w:rPr>
          <w:color w:val="000000"/>
        </w:rPr>
        <w:br/>
        <w:t xml:space="preserve">    hold </w:t>
      </w:r>
      <w:r w:rsidRPr="007F4AAC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    [z,p,k]= tf2zp([0 (1/R(i))],[Tau 1])</w:t>
      </w:r>
      <w:r>
        <w:rPr>
          <w:color w:val="000000"/>
        </w:rPr>
        <w:br/>
        <w:t xml:space="preserve">    figure(2);</w:t>
      </w:r>
      <w:r>
        <w:rPr>
          <w:color w:val="000000"/>
        </w:rPr>
        <w:br/>
        <w:t xml:space="preserve">    zplane(z,p);</w:t>
      </w:r>
      <w:r>
        <w:rPr>
          <w:color w:val="000000"/>
        </w:rPr>
        <w:br/>
      </w:r>
      <w:r w:rsidRPr="007F4AAC">
        <w:rPr>
          <w:color w:val="008000"/>
        </w:rPr>
        <w:t>%     xlim([-4*1e5 2*1e5]);</w:t>
      </w:r>
      <w:r>
        <w:rPr>
          <w:color w:val="000000"/>
        </w:rPr>
        <w:br/>
      </w:r>
      <w:r w:rsidRPr="007F4AAC">
        <w:rPr>
          <w:color w:val="008000"/>
        </w:rPr>
        <w:t>%     ylim([-4*1e5 2*1e5]);</w:t>
      </w:r>
      <w:r>
        <w:rPr>
          <w:color w:val="000000"/>
        </w:rPr>
        <w:br/>
        <w:t xml:space="preserve">    xlim([-30 30]);</w:t>
      </w:r>
      <w:r>
        <w:rPr>
          <w:color w:val="000000"/>
        </w:rPr>
        <w:br/>
        <w:t xml:space="preserve">    ylim([-30 30]);</w:t>
      </w:r>
      <w:r>
        <w:rPr>
          <w:color w:val="000000"/>
        </w:rPr>
        <w:br/>
        <w:t xml:space="preserve">    hold </w:t>
      </w:r>
      <w:r w:rsidRPr="007F4AAC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    stepinfo(Lf)</w:t>
      </w:r>
      <w:r>
        <w:rPr>
          <w:color w:val="000000"/>
        </w:rPr>
        <w:br/>
      </w:r>
      <w:r w:rsidRPr="007F4AAC">
        <w:rPr>
          <w:color w:val="0000FF"/>
        </w:rPr>
        <w:t>end</w:t>
      </w:r>
      <w:r>
        <w:rPr>
          <w:color w:val="000000"/>
        </w:rPr>
        <w:br/>
        <w:t xml:space="preserve">hold </w:t>
      </w:r>
      <w:r w:rsidRPr="007F4AAC">
        <w:rPr>
          <w:color w:val="800000"/>
        </w:rPr>
        <w:t>off</w:t>
      </w:r>
      <w:r>
        <w:rPr>
          <w:color w:val="000000"/>
        </w:rPr>
        <w:t>;</w:t>
      </w:r>
    </w:p>
    <w:p w14:paraId="4E3AB419" w14:textId="77777777" w:rsidR="00A26574" w:rsidRDefault="00A26574" w:rsidP="00A26574">
      <w:pPr>
        <w:pStyle w:val="MATLABOutput"/>
      </w:pPr>
      <w:r>
        <w:br/>
        <w:t>Lf =</w:t>
      </w:r>
      <w:r>
        <w:br/>
        <w:t xml:space="preserve"> </w:t>
      </w:r>
      <w:r>
        <w:br/>
        <w:t xml:space="preserve">     0.01</w:t>
      </w:r>
      <w:r>
        <w:br/>
        <w:t xml:space="preserve">  ----------</w:t>
      </w:r>
      <w:r>
        <w:br/>
        <w:t xml:space="preserve">  0.05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-20</w:t>
      </w:r>
      <w:r>
        <w:br/>
      </w:r>
      <w:r>
        <w:br/>
      </w:r>
      <w:r>
        <w:br/>
        <w:t>k =</w:t>
      </w:r>
      <w:r>
        <w:br/>
      </w:r>
      <w:r>
        <w:br/>
        <w:t xml:space="preserve">    0.2000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0.1099</w:t>
      </w:r>
      <w:r>
        <w:br/>
        <w:t xml:space="preserve">    SettlingTime: 0.1956</w:t>
      </w:r>
      <w:r>
        <w:br/>
        <w:t xml:space="preserve">     SettlingMin: 0.0090</w:t>
      </w:r>
      <w:r>
        <w:br/>
        <w:t xml:space="preserve">     SettlingMax: 0.0100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0.0100</w:t>
      </w:r>
      <w:r>
        <w:br/>
        <w:t xml:space="preserve">        PeakTime: 0.5273</w:t>
      </w:r>
      <w:r>
        <w:br/>
      </w:r>
      <w:r>
        <w:br/>
      </w:r>
      <w:r>
        <w:br/>
        <w:t>Lf =</w:t>
      </w:r>
      <w:r>
        <w:br/>
        <w:t xml:space="preserve"> </w:t>
      </w:r>
      <w:r>
        <w:br/>
        <w:t xml:space="preserve">      10</w:t>
      </w:r>
      <w:r>
        <w:br/>
        <w:t xml:space="preserve">  ----------</w:t>
      </w:r>
      <w:r>
        <w:br/>
        <w:t xml:space="preserve">  0.25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 -4</w:t>
      </w:r>
      <w:r>
        <w:br/>
      </w:r>
      <w:r>
        <w:br/>
      </w:r>
      <w:r>
        <w:br/>
        <w:t>k =</w:t>
      </w:r>
      <w:r>
        <w:br/>
      </w:r>
      <w:r>
        <w:br/>
        <w:t xml:space="preserve">    40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0.5493</w:t>
      </w:r>
      <w:r>
        <w:br/>
        <w:t xml:space="preserve">    SettlingTime: 0.9780</w:t>
      </w:r>
      <w:r>
        <w:br/>
        <w:t xml:space="preserve">     SettlingMin: 9.0450</w:t>
      </w:r>
      <w:r>
        <w:br/>
        <w:t xml:space="preserve">     SettlingMax: 9.9997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9.9997</w:t>
      </w:r>
      <w:r>
        <w:br/>
        <w:t xml:space="preserve">        PeakTime: 2.6365</w:t>
      </w:r>
      <w:r>
        <w:br/>
      </w:r>
      <w:r>
        <w:br/>
      </w:r>
      <w:r>
        <w:br/>
        <w:t>Lf =</w:t>
      </w:r>
      <w:r>
        <w:br/>
        <w:t xml:space="preserve"> </w:t>
      </w:r>
      <w:r>
        <w:br/>
        <w:t xml:space="preserve">     3125</w:t>
      </w:r>
      <w:r>
        <w:br/>
        <w:t xml:space="preserve">  ----------</w:t>
      </w:r>
      <w:r>
        <w:br/>
        <w:t xml:space="preserve">  6.25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-0.1600</w:t>
      </w:r>
      <w:r>
        <w:br/>
      </w:r>
      <w:r>
        <w:br/>
      </w:r>
      <w:r>
        <w:br/>
        <w:t>k =</w:t>
      </w:r>
      <w:r>
        <w:br/>
      </w:r>
      <w:r>
        <w:br/>
        <w:t xml:space="preserve">  500.0000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13.7313</w:t>
      </w:r>
      <w:r>
        <w:br/>
        <w:t xml:space="preserve">    SettlingTime: 24.4505</w:t>
      </w:r>
      <w:r>
        <w:br/>
        <w:t xml:space="preserve">     SettlingMin: 2.8266e+03</w:t>
      </w:r>
      <w:r>
        <w:br/>
        <w:t xml:space="preserve">     SettlingMax: 3.1249e+03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3.1249e+03</w:t>
      </w:r>
      <w:r>
        <w:br/>
        <w:t xml:space="preserve">        PeakTime: 65.9115</w:t>
      </w:r>
      <w:r>
        <w:br/>
      </w:r>
    </w:p>
    <w:p w14:paraId="3D1C0D8E" w14:textId="5B20B4FD" w:rsidR="00A26574" w:rsidRDefault="00A26574" w:rsidP="00A26574">
      <w:r w:rsidRPr="00A90068">
        <w:rPr>
          <w:noProof/>
        </w:rPr>
        <w:drawing>
          <wp:inline distT="0" distB="0" distL="0" distR="0" wp14:anchorId="543464FB" wp14:editId="5B8D69CD">
            <wp:extent cx="5334000" cy="400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DEB1" w14:textId="1A2F4884" w:rsidR="00A26574" w:rsidRDefault="00A26574" w:rsidP="00A26574">
      <w:r w:rsidRPr="00A90068">
        <w:rPr>
          <w:noProof/>
        </w:rPr>
        <w:drawing>
          <wp:inline distT="0" distB="0" distL="0" distR="0" wp14:anchorId="7912D12A" wp14:editId="6BAE563D">
            <wp:extent cx="5334000" cy="400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C31E5" w14:textId="77777777" w:rsidR="00A26574" w:rsidRDefault="00A26574" w:rsidP="00A26574">
      <w:pPr>
        <w:pStyle w:val="Heading2"/>
      </w:pPr>
      <w:bookmarkStart w:id="16" w:name="_Toc68193078"/>
      <w:bookmarkStart w:id="17" w:name="_Toc69372250"/>
      <w:proofErr w:type="spellStart"/>
      <w:r>
        <w:t>Comparision</w:t>
      </w:r>
      <w:proofErr w:type="spellEnd"/>
      <w:r>
        <w:t xml:space="preserve"> Analysis</w:t>
      </w:r>
      <w:bookmarkEnd w:id="16"/>
      <w:bookmarkEnd w:id="17"/>
    </w:p>
    <w:p w14:paraId="4803194C" w14:textId="77777777" w:rsidR="00A26574" w:rsidRDefault="00A26574" w:rsidP="00A26574">
      <w:pPr>
        <w:pStyle w:val="MATLABCode"/>
        <w:rPr>
          <w:color w:val="000000"/>
        </w:rPr>
      </w:pPr>
      <w:r w:rsidRPr="007F4AAC">
        <w:rPr>
          <w:color w:val="008000"/>
        </w:rPr>
        <w:t>%first order open loop</w:t>
      </w:r>
      <w:r>
        <w:rPr>
          <w:color w:val="000000"/>
        </w:rPr>
        <w:br/>
      </w:r>
      <w:r w:rsidRPr="007F4AAC">
        <w:rPr>
          <w:color w:val="008000"/>
        </w:rPr>
        <w:t>% Speed</w:t>
      </w:r>
      <w:r>
        <w:rPr>
          <w:color w:val="000000"/>
        </w:rPr>
        <w:br/>
      </w:r>
      <w:r w:rsidRPr="007F4AAC">
        <w:rPr>
          <w:color w:val="008000"/>
        </w:rPr>
        <w:t>% Has the poles of the transfor function moves away from the origin</w:t>
      </w:r>
      <w:r>
        <w:rPr>
          <w:color w:val="000000"/>
        </w:rPr>
        <w:br/>
      </w:r>
      <w:r w:rsidRPr="007F4AAC">
        <w:rPr>
          <w:color w:val="008000"/>
        </w:rPr>
        <w:t>% The rise time is decreasing so the response of the system is speed</w:t>
      </w:r>
      <w:r>
        <w:rPr>
          <w:color w:val="000000"/>
        </w:rPr>
        <w:br/>
      </w:r>
      <w:r w:rsidRPr="007F4AAC">
        <w:rPr>
          <w:color w:val="008000"/>
        </w:rPr>
        <w:t>%Accuracy</w:t>
      </w:r>
      <w:r>
        <w:rPr>
          <w:color w:val="000000"/>
        </w:rPr>
        <w:br/>
      </w:r>
      <w:r w:rsidRPr="007F4AAC">
        <w:rPr>
          <w:color w:val="008000"/>
        </w:rPr>
        <w:t>% Has the poles of the transfor function moves away from the origin</w:t>
      </w:r>
      <w:r>
        <w:rPr>
          <w:color w:val="000000"/>
        </w:rPr>
        <w:br/>
      </w:r>
      <w:r w:rsidRPr="007F4AAC">
        <w:rPr>
          <w:color w:val="008000"/>
        </w:rPr>
        <w:t>% The settling time is decreasing so the accuracy is more</w:t>
      </w:r>
      <w:r>
        <w:rPr>
          <w:color w:val="000000"/>
        </w:rPr>
        <w:br/>
      </w:r>
      <w:r w:rsidRPr="007F4AAC">
        <w:rPr>
          <w:color w:val="008000"/>
        </w:rPr>
        <w:t>%Stability</w:t>
      </w:r>
      <w:r>
        <w:rPr>
          <w:color w:val="000000"/>
        </w:rPr>
        <w:br/>
      </w:r>
      <w:r w:rsidRPr="007F4AAC">
        <w:rPr>
          <w:color w:val="008000"/>
        </w:rPr>
        <w:t>% For the transfor functions above the poles negative side so they are stable</w:t>
      </w:r>
    </w:p>
    <w:p w14:paraId="2D732CC1" w14:textId="7EAB61CB" w:rsidR="00A26574" w:rsidRDefault="00A26574" w:rsidP="002478C3"/>
    <w:p w14:paraId="0FD39CD0" w14:textId="327652A5" w:rsidR="00A26574" w:rsidRDefault="00A26574" w:rsidP="002478C3"/>
    <w:p w14:paraId="004D619B" w14:textId="1CF96666" w:rsidR="00A26574" w:rsidRDefault="00A26574" w:rsidP="002478C3"/>
    <w:p w14:paraId="26DA1F96" w14:textId="1DA305A0" w:rsidR="00A26574" w:rsidRDefault="00A26574" w:rsidP="002478C3"/>
    <w:p w14:paraId="121B7AEF" w14:textId="1CE27329" w:rsidR="00A26574" w:rsidRDefault="00A26574" w:rsidP="002478C3"/>
    <w:p w14:paraId="3668BDB8" w14:textId="6927F0D7" w:rsidR="00A26574" w:rsidRDefault="00A26574" w:rsidP="002478C3"/>
    <w:p w14:paraId="3C4F677C" w14:textId="5BC98A0A" w:rsidR="00A26574" w:rsidRDefault="00A26574" w:rsidP="002478C3"/>
    <w:p w14:paraId="5DC19027" w14:textId="73A64233" w:rsidR="00A26574" w:rsidRDefault="00A26574" w:rsidP="002478C3"/>
    <w:p w14:paraId="4C4691B1" w14:textId="068A79A6" w:rsidR="00A26574" w:rsidRDefault="00A26574" w:rsidP="002478C3"/>
    <w:p w14:paraId="09698A6F" w14:textId="0D3C361B" w:rsidR="00A26574" w:rsidRDefault="00A26574" w:rsidP="002478C3"/>
    <w:p w14:paraId="0C7D6C55" w14:textId="77777777" w:rsidR="00A26574" w:rsidRDefault="00A26574" w:rsidP="00A26574">
      <w:pPr>
        <w:pStyle w:val="Heading1"/>
      </w:pPr>
      <w:bookmarkStart w:id="18" w:name="_Toc69372251"/>
      <w:r>
        <w:t>Control system - RL circuit - First Order System</w:t>
      </w:r>
      <w:bookmarkEnd w:id="18"/>
    </w:p>
    <w:p w14:paraId="5E9AAEDB" w14:textId="7A8CFD74" w:rsidR="00A26574" w:rsidRDefault="00A26574" w:rsidP="00A26574">
      <w:pPr>
        <w:pStyle w:val="Heading2"/>
      </w:pPr>
      <w:bookmarkStart w:id="19" w:name="_Toc68193320"/>
      <w:bookmarkStart w:id="20" w:name="_Toc69372252"/>
      <w:r>
        <w:t>Plant Description</w:t>
      </w:r>
      <w:bookmarkEnd w:id="19"/>
      <w:bookmarkEnd w:id="20"/>
    </w:p>
    <w:p w14:paraId="6F3300F1" w14:textId="77777777" w:rsidR="00A26574" w:rsidRDefault="00A26574" w:rsidP="00A26574">
      <w:r>
        <w:t>implementation</w:t>
      </w:r>
    </w:p>
    <w:p w14:paraId="12B80149" w14:textId="77777777" w:rsidR="00A26574" w:rsidRDefault="00A26574" w:rsidP="00A26574">
      <w:pPr>
        <w:pStyle w:val="MATLABCode"/>
        <w:rPr>
          <w:color w:val="000000"/>
        </w:rPr>
      </w:pPr>
      <w:r w:rsidRPr="006D6916">
        <w:rPr>
          <w:color w:val="008000"/>
        </w:rPr>
        <w:t>%This plant has a model for RL circuit.</w:t>
      </w:r>
      <w:r>
        <w:rPr>
          <w:color w:val="000000"/>
        </w:rPr>
        <w:br/>
      </w:r>
      <w:r w:rsidRPr="006D6916">
        <w:rPr>
          <w:color w:val="008000"/>
        </w:rPr>
        <w:t>%The 3 different values of R, L  are analyzed</w:t>
      </w:r>
      <w:r>
        <w:rPr>
          <w:color w:val="000000"/>
        </w:rPr>
        <w:br/>
      </w:r>
      <w:r>
        <w:rPr>
          <w:color w:val="000000"/>
        </w:rPr>
        <w:br/>
      </w:r>
      <w:r w:rsidRPr="006D6916">
        <w:rPr>
          <w:color w:val="008000"/>
        </w:rPr>
        <w:t>% equation- V(t)= I(t)R + L{dI(t)/dt}</w:t>
      </w:r>
    </w:p>
    <w:p w14:paraId="3815F801" w14:textId="77777777" w:rsidR="00A26574" w:rsidRDefault="00A26574" w:rsidP="00A26574">
      <w:pPr>
        <w:pStyle w:val="Heading2"/>
      </w:pPr>
      <w:bookmarkStart w:id="21" w:name="_Toc68193321"/>
      <w:bookmarkStart w:id="22" w:name="_Toc69372253"/>
      <w:r>
        <w:t>Math analysis</w:t>
      </w:r>
      <w:bookmarkEnd w:id="21"/>
      <w:bookmarkEnd w:id="22"/>
    </w:p>
    <w:p w14:paraId="3DD817D4" w14:textId="77777777" w:rsidR="00A26574" w:rsidRDefault="00A26574" w:rsidP="00A26574">
      <w:r>
        <w:t xml:space="preserve">I- t D- </w:t>
      </w:r>
      <w:proofErr w:type="gramStart"/>
      <w:r>
        <w:t>V,I</w:t>
      </w:r>
      <w:proofErr w:type="gramEnd"/>
      <w:r>
        <w:t xml:space="preserve"> C- R,L</w:t>
      </w:r>
    </w:p>
    <w:p w14:paraId="2616F536" w14:textId="77777777" w:rsidR="00A26574" w:rsidRDefault="00A26574" w:rsidP="00A26574">
      <w:pPr>
        <w:pStyle w:val="Heading2"/>
      </w:pPr>
      <w:bookmarkStart w:id="23" w:name="_Toc68193322"/>
      <w:bookmarkStart w:id="24" w:name="_Toc69372254"/>
      <w:r>
        <w:t>Roots calculation</w:t>
      </w:r>
      <w:bookmarkEnd w:id="23"/>
      <w:bookmarkEnd w:id="24"/>
    </w:p>
    <w:p w14:paraId="59C9E03F" w14:textId="77777777" w:rsidR="00A26574" w:rsidRDefault="00A26574" w:rsidP="00A26574">
      <w:r>
        <w:t>s = -R/</w:t>
      </w:r>
      <w:proofErr w:type="gramStart"/>
      <w:r>
        <w:t>L;</w:t>
      </w:r>
      <w:proofErr w:type="gramEnd"/>
    </w:p>
    <w:p w14:paraId="30ACC39A" w14:textId="77777777" w:rsidR="00A26574" w:rsidRDefault="00A26574" w:rsidP="00A26574">
      <w:pPr>
        <w:pStyle w:val="Heading2"/>
      </w:pPr>
      <w:bookmarkStart w:id="25" w:name="_Toc68193323"/>
      <w:bookmarkStart w:id="26" w:name="_Toc69372255"/>
      <w:r>
        <w:t>Tool Analysis</w:t>
      </w:r>
      <w:bookmarkEnd w:id="25"/>
      <w:bookmarkEnd w:id="26"/>
    </w:p>
    <w:p w14:paraId="6ED8C84E" w14:textId="77777777" w:rsidR="00A26574" w:rsidRDefault="00A26574" w:rsidP="00A26574">
      <w:pPr>
        <w:pStyle w:val="MATLABCode"/>
        <w:rPr>
          <w:color w:val="000000"/>
        </w:rPr>
      </w:pPr>
      <w:r>
        <w:t>R = ([100 100e-3 0.32e-3 -100e-3]);</w:t>
      </w:r>
      <w:r>
        <w:br/>
        <w:t>L = ([5 25e-3 2e-3 25e-3]);</w:t>
      </w:r>
      <w:r>
        <w:br/>
        <w:t>K = ([10 1000 0.1 100]);</w:t>
      </w:r>
      <w:r>
        <w:br/>
      </w:r>
      <w:r>
        <w:br/>
      </w:r>
      <w:r w:rsidRPr="006D6916">
        <w:rPr>
          <w:color w:val="008000"/>
        </w:rPr>
        <w:t>% Positive Feedback</w:t>
      </w:r>
      <w:r>
        <w:rPr>
          <w:color w:val="000000"/>
        </w:rPr>
        <w:br/>
      </w:r>
      <w:r w:rsidRPr="006D6916">
        <w:rPr>
          <w:color w:val="0000FF"/>
        </w:rPr>
        <w:t>for</w:t>
      </w:r>
      <w:r>
        <w:rPr>
          <w:color w:val="000000"/>
        </w:rPr>
        <w:t xml:space="preserve"> i=1:4</w:t>
      </w:r>
      <w:r>
        <w:rPr>
          <w:color w:val="000000"/>
        </w:rPr>
        <w:br/>
        <w:t xml:space="preserve">    Tau = L(i)/R(i);</w:t>
      </w:r>
      <w:r>
        <w:rPr>
          <w:color w:val="000000"/>
        </w:rPr>
        <w:br/>
        <w:t xml:space="preserve">    Lf = (tf([(1/R(i))],[Tau (1-(1/R(i)))]))</w:t>
      </w:r>
      <w:r>
        <w:rPr>
          <w:color w:val="000000"/>
        </w:rPr>
        <w:br/>
        <w:t xml:space="preserve">    figure(1);</w:t>
      </w:r>
      <w:r>
        <w:rPr>
          <w:color w:val="000000"/>
        </w:rPr>
        <w:br/>
        <w:t xml:space="preserve">    subplot(2,4,i);</w:t>
      </w:r>
      <w:r>
        <w:rPr>
          <w:color w:val="000000"/>
        </w:rPr>
        <w:br/>
        <w:t xml:space="preserve">    impulse(Lf);</w:t>
      </w:r>
      <w:r>
        <w:rPr>
          <w:color w:val="000000"/>
        </w:rPr>
        <w:br/>
        <w:t xml:space="preserve">    title(</w:t>
      </w:r>
      <w:r w:rsidRPr="006D6916">
        <w:rPr>
          <w:color w:val="800000"/>
        </w:rPr>
        <w:t>'Impulse Input'</w:t>
      </w:r>
      <w:r>
        <w:rPr>
          <w:color w:val="000000"/>
        </w:rPr>
        <w:t>);</w:t>
      </w:r>
      <w:r>
        <w:rPr>
          <w:color w:val="000000"/>
        </w:rPr>
        <w:br/>
        <w:t xml:space="preserve">    subplot(2,4,i+4);</w:t>
      </w:r>
      <w:r>
        <w:rPr>
          <w:color w:val="000000"/>
        </w:rPr>
        <w:br/>
        <w:t xml:space="preserve">    step(Lf);</w:t>
      </w:r>
      <w:r>
        <w:rPr>
          <w:color w:val="000000"/>
        </w:rPr>
        <w:br/>
        <w:t xml:space="preserve">    title(</w:t>
      </w:r>
      <w:r w:rsidRPr="006D6916">
        <w:rPr>
          <w:color w:val="800000"/>
        </w:rPr>
        <w:t>'Step Input'</w:t>
      </w:r>
      <w:r>
        <w:rPr>
          <w:color w:val="000000"/>
        </w:rPr>
        <w:t>);</w:t>
      </w:r>
      <w:r>
        <w:rPr>
          <w:color w:val="000000"/>
        </w:rPr>
        <w:br/>
        <w:t xml:space="preserve">    hold </w:t>
      </w:r>
      <w:r w:rsidRPr="006D6916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    [z,p,k]= tf2zp([(1/R(i))],[Tau (1-(1/R(i)))])</w:t>
      </w:r>
      <w:r>
        <w:rPr>
          <w:color w:val="000000"/>
        </w:rPr>
        <w:br/>
        <w:t xml:space="preserve">    figure(2);</w:t>
      </w:r>
      <w:r>
        <w:rPr>
          <w:color w:val="000000"/>
        </w:rPr>
        <w:br/>
        <w:t xml:space="preserve">    zplane(z,p);</w:t>
      </w:r>
      <w:r>
        <w:rPr>
          <w:color w:val="000000"/>
        </w:rPr>
        <w:br/>
        <w:t xml:space="preserve">    xlim([-30 600]);</w:t>
      </w:r>
      <w:r>
        <w:rPr>
          <w:color w:val="000000"/>
        </w:rPr>
        <w:br/>
        <w:t xml:space="preserve">    ylim([-100 100]);</w:t>
      </w:r>
      <w:r>
        <w:rPr>
          <w:color w:val="000000"/>
        </w:rPr>
        <w:br/>
        <w:t xml:space="preserve">    hold </w:t>
      </w:r>
      <w:r w:rsidRPr="006D6916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    stepinfo(Lf)</w:t>
      </w:r>
      <w:r>
        <w:rPr>
          <w:color w:val="000000"/>
        </w:rPr>
        <w:br/>
      </w:r>
      <w:r w:rsidRPr="006D6916">
        <w:rPr>
          <w:color w:val="0000FF"/>
        </w:rPr>
        <w:t>end</w:t>
      </w:r>
      <w:r>
        <w:rPr>
          <w:color w:val="000000"/>
        </w:rPr>
        <w:br/>
        <w:t xml:space="preserve">hold </w:t>
      </w:r>
      <w:r w:rsidRPr="006D6916">
        <w:rPr>
          <w:color w:val="800000"/>
        </w:rPr>
        <w:t>off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 w:rsidRPr="006D6916">
        <w:rPr>
          <w:color w:val="008000"/>
        </w:rPr>
        <w:lastRenderedPageBreak/>
        <w:t>%Negative Feedback with and without PID</w:t>
      </w:r>
      <w:r>
        <w:rPr>
          <w:color w:val="000000"/>
        </w:rPr>
        <w:br/>
      </w:r>
      <w:r>
        <w:rPr>
          <w:color w:val="000000"/>
        </w:rPr>
        <w:br/>
      </w:r>
      <w:r w:rsidRPr="006D6916">
        <w:rPr>
          <w:color w:val="008000"/>
        </w:rPr>
        <w:t>% R = ([10e3 1e3 0.1e3]);</w:t>
      </w:r>
      <w:r>
        <w:rPr>
          <w:color w:val="000000"/>
        </w:rPr>
        <w:br/>
      </w:r>
      <w:r w:rsidRPr="006D6916">
        <w:rPr>
          <w:color w:val="008000"/>
        </w:rPr>
        <w:t>% L = ([50e-3 10e-3 5e-3]);</w:t>
      </w:r>
      <w:r>
        <w:rPr>
          <w:color w:val="000000"/>
        </w:rPr>
        <w:br/>
      </w:r>
      <w:r>
        <w:rPr>
          <w:color w:val="000000"/>
        </w:rPr>
        <w:br/>
      </w:r>
      <w:r w:rsidRPr="006D6916">
        <w:rPr>
          <w:color w:val="0000FF"/>
        </w:rPr>
        <w:t>for</w:t>
      </w:r>
      <w:r>
        <w:rPr>
          <w:color w:val="000000"/>
        </w:rPr>
        <w:t xml:space="preserve"> i = 1:3</w:t>
      </w:r>
      <w:r>
        <w:rPr>
          <w:color w:val="000000"/>
        </w:rPr>
        <w:br/>
        <w:t xml:space="preserve">    Tau = L(i)/R(i);</w:t>
      </w:r>
      <w:r>
        <w:rPr>
          <w:color w:val="000000"/>
        </w:rPr>
        <w:br/>
        <w:t xml:space="preserve">    sys_ol = tf([0 1],[Tau 1])</w:t>
      </w:r>
      <w:r>
        <w:rPr>
          <w:color w:val="000000"/>
        </w:rPr>
        <w:br/>
        <w:t xml:space="preserve">    sys_cl = feedback(sys_ol,1)</w:t>
      </w:r>
      <w:r>
        <w:rPr>
          <w:color w:val="000000"/>
        </w:rPr>
        <w:br/>
        <w:t xml:space="preserve">    stepinfo(sys_ol)</w:t>
      </w:r>
      <w:r>
        <w:rPr>
          <w:color w:val="000000"/>
        </w:rPr>
        <w:br/>
      </w:r>
      <w:r>
        <w:rPr>
          <w:color w:val="000000"/>
        </w:rPr>
        <w:br/>
        <w:t xml:space="preserve">    [GC_PI,info_PI] = pidtune(sys_ol,</w:t>
      </w:r>
      <w:r w:rsidRPr="006D6916">
        <w:rPr>
          <w:color w:val="800000"/>
        </w:rPr>
        <w:t>'PI'</w:t>
      </w:r>
      <w:r>
        <w:rPr>
          <w:color w:val="000000"/>
        </w:rPr>
        <w:t>);</w:t>
      </w:r>
      <w:r>
        <w:rPr>
          <w:color w:val="000000"/>
        </w:rPr>
        <w:br/>
        <w:t xml:space="preserve">     sys_cl_PI = feedback(sys_ol * GC_PI,1);</w:t>
      </w:r>
      <w:r>
        <w:rPr>
          <w:color w:val="000000"/>
        </w:rPr>
        <w:br/>
        <w:t xml:space="preserve">      stepinfo(sys_cl_PI)</w:t>
      </w:r>
      <w:r>
        <w:rPr>
          <w:color w:val="000000"/>
        </w:rPr>
        <w:br/>
      </w:r>
      <w:r>
        <w:rPr>
          <w:color w:val="000000"/>
        </w:rPr>
        <w:br/>
        <w:t xml:space="preserve">    [GC_PD,info_PD] = pidtune(sys_ol,</w:t>
      </w:r>
      <w:r w:rsidRPr="006D6916">
        <w:rPr>
          <w:color w:val="800000"/>
        </w:rPr>
        <w:t>'PD'</w:t>
      </w:r>
      <w:r>
        <w:rPr>
          <w:color w:val="000000"/>
        </w:rPr>
        <w:t>);</w:t>
      </w:r>
      <w:r>
        <w:rPr>
          <w:color w:val="000000"/>
        </w:rPr>
        <w:br/>
        <w:t xml:space="preserve">    sys_cl_PD = feedback(sys_ol * GC_PD,1);</w:t>
      </w:r>
      <w:r>
        <w:rPr>
          <w:color w:val="000000"/>
        </w:rPr>
        <w:br/>
        <w:t xml:space="preserve">    stepinfo(sys_cl_PD)</w:t>
      </w:r>
      <w:r>
        <w:rPr>
          <w:color w:val="000000"/>
        </w:rPr>
        <w:br/>
      </w:r>
      <w:r>
        <w:rPr>
          <w:color w:val="000000"/>
        </w:rPr>
        <w:br/>
        <w:t xml:space="preserve">    [GC_PID,info_PID] = pidtune(sys_ol,</w:t>
      </w:r>
      <w:r w:rsidRPr="006D6916">
        <w:rPr>
          <w:color w:val="800000"/>
        </w:rPr>
        <w:t>'PID'</w:t>
      </w:r>
      <w:r>
        <w:rPr>
          <w:color w:val="000000"/>
        </w:rPr>
        <w:t>);</w:t>
      </w:r>
      <w:r>
        <w:rPr>
          <w:color w:val="000000"/>
        </w:rPr>
        <w:br/>
        <w:t xml:space="preserve">    sys_cl_PID = feedback(sys_ol * GC_PID,1);</w:t>
      </w:r>
      <w:r>
        <w:rPr>
          <w:color w:val="000000"/>
        </w:rPr>
        <w:br/>
        <w:t xml:space="preserve">    stepinfo(sys_cl_PID)</w:t>
      </w:r>
      <w:r>
        <w:rPr>
          <w:color w:val="000000"/>
        </w:rPr>
        <w:br/>
      </w:r>
      <w:r>
        <w:rPr>
          <w:color w:val="000000"/>
        </w:rPr>
        <w:br/>
      </w:r>
      <w:r w:rsidRPr="006D6916">
        <w:rPr>
          <w:color w:val="008000"/>
        </w:rPr>
        <w:t>% input response plots</w:t>
      </w:r>
      <w:r>
        <w:rPr>
          <w:color w:val="000000"/>
        </w:rPr>
        <w:br/>
        <w:t xml:space="preserve">    figure(3);</w:t>
      </w:r>
      <w:r>
        <w:rPr>
          <w:color w:val="000000"/>
        </w:rPr>
        <w:br/>
        <w:t xml:space="preserve">    subplot(4,3,i);</w:t>
      </w:r>
      <w:r>
        <w:rPr>
          <w:color w:val="000000"/>
        </w:rPr>
        <w:br/>
        <w:t xml:space="preserve">    step(sys_ol);</w:t>
      </w:r>
      <w:r>
        <w:rPr>
          <w:color w:val="000000"/>
        </w:rPr>
        <w:br/>
        <w:t xml:space="preserve">    title([</w:t>
      </w:r>
      <w:r w:rsidRPr="006D6916">
        <w:rPr>
          <w:color w:val="800000"/>
        </w:rPr>
        <w:t>'Step of '</w:t>
      </w:r>
      <w:r>
        <w:rPr>
          <w:color w:val="000000"/>
        </w:rPr>
        <w:t>, num2str(i) ,</w:t>
      </w:r>
      <w:r w:rsidRPr="006D6916">
        <w:rPr>
          <w:color w:val="800000"/>
        </w:rPr>
        <w:t>'th OL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subplot(4,3,i+3);</w:t>
      </w:r>
      <w:r>
        <w:rPr>
          <w:color w:val="000000"/>
        </w:rPr>
        <w:br/>
        <w:t xml:space="preserve">    impulse(sys_ol);</w:t>
      </w:r>
      <w:r>
        <w:rPr>
          <w:color w:val="000000"/>
        </w:rPr>
        <w:br/>
        <w:t xml:space="preserve">    title([</w:t>
      </w:r>
      <w:r w:rsidRPr="006D6916">
        <w:rPr>
          <w:color w:val="800000"/>
        </w:rPr>
        <w:t>'impulse of '</w:t>
      </w:r>
      <w:r>
        <w:rPr>
          <w:color w:val="000000"/>
        </w:rPr>
        <w:t>, num2str(i) ,</w:t>
      </w:r>
      <w:r w:rsidRPr="006D6916">
        <w:rPr>
          <w:color w:val="800000"/>
        </w:rPr>
        <w:t>'th OL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subplot(4,3,i+6);</w:t>
      </w:r>
      <w:r>
        <w:rPr>
          <w:color w:val="000000"/>
        </w:rPr>
        <w:br/>
        <w:t xml:space="preserve">    step(sys_cl);</w:t>
      </w:r>
      <w:r>
        <w:rPr>
          <w:color w:val="000000"/>
        </w:rPr>
        <w:br/>
        <w:t xml:space="preserve">    title([</w:t>
      </w:r>
      <w:r w:rsidRPr="006D6916">
        <w:rPr>
          <w:color w:val="800000"/>
        </w:rPr>
        <w:t>'Step of '</w:t>
      </w:r>
      <w:r>
        <w:rPr>
          <w:color w:val="000000"/>
        </w:rPr>
        <w:t>, num2str(i) ,</w:t>
      </w:r>
      <w:r w:rsidRPr="006D6916">
        <w:rPr>
          <w:color w:val="800000"/>
        </w:rPr>
        <w:t>'th CL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subplot(4,3,i+9);</w:t>
      </w:r>
      <w:r>
        <w:rPr>
          <w:color w:val="000000"/>
        </w:rPr>
        <w:br/>
        <w:t xml:space="preserve">    impulse(sys_cl);</w:t>
      </w:r>
      <w:r>
        <w:rPr>
          <w:color w:val="000000"/>
        </w:rPr>
        <w:br/>
        <w:t xml:space="preserve">    title([</w:t>
      </w:r>
      <w:r w:rsidRPr="006D6916">
        <w:rPr>
          <w:color w:val="800000"/>
        </w:rPr>
        <w:t>'impulse of '</w:t>
      </w:r>
      <w:r>
        <w:rPr>
          <w:color w:val="000000"/>
        </w:rPr>
        <w:t>, num2str(i) ,</w:t>
      </w:r>
      <w:r w:rsidRPr="006D6916">
        <w:rPr>
          <w:color w:val="800000"/>
        </w:rPr>
        <w:t>'th CL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</w:r>
      <w:r w:rsidRPr="006D6916">
        <w:rPr>
          <w:color w:val="008000"/>
        </w:rPr>
        <w:t>% controller plots</w:t>
      </w:r>
      <w:r>
        <w:rPr>
          <w:color w:val="000000"/>
        </w:rPr>
        <w:br/>
        <w:t xml:space="preserve">    figure(4);</w:t>
      </w:r>
      <w:r>
        <w:rPr>
          <w:color w:val="000000"/>
        </w:rPr>
        <w:br/>
        <w:t xml:space="preserve">    subplot(4,3,i);</w:t>
      </w:r>
      <w:r>
        <w:rPr>
          <w:color w:val="000000"/>
        </w:rPr>
        <w:br/>
        <w:t xml:space="preserve">    step(sys_cl)</w:t>
      </w:r>
      <w:r>
        <w:rPr>
          <w:color w:val="000000"/>
        </w:rPr>
        <w:br/>
        <w:t xml:space="preserve">    title([</w:t>
      </w:r>
      <w:r w:rsidRPr="006D6916">
        <w:rPr>
          <w:color w:val="800000"/>
        </w:rPr>
        <w:t>'CL Uncontrolled response of '</w:t>
      </w:r>
      <w:r>
        <w:rPr>
          <w:color w:val="000000"/>
        </w:rPr>
        <w:t>, num2str(i) ,</w:t>
      </w:r>
      <w:r w:rsidRPr="006D6916">
        <w:rPr>
          <w:color w:val="800000"/>
        </w:rPr>
        <w:t>'th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subplot(4,3,i+3);</w:t>
      </w:r>
      <w:r>
        <w:rPr>
          <w:color w:val="000000"/>
        </w:rPr>
        <w:br/>
        <w:t xml:space="preserve">    step(sys_cl_PI)</w:t>
      </w:r>
      <w:r>
        <w:rPr>
          <w:color w:val="000000"/>
        </w:rPr>
        <w:br/>
        <w:t xml:space="preserve">    title([</w:t>
      </w:r>
      <w:r w:rsidRPr="006D6916">
        <w:rPr>
          <w:color w:val="800000"/>
        </w:rPr>
        <w:t>'CL PI controlled response of '</w:t>
      </w:r>
      <w:r>
        <w:rPr>
          <w:color w:val="000000"/>
        </w:rPr>
        <w:t>, num2str(i) ,</w:t>
      </w:r>
      <w:r w:rsidRPr="006D6916">
        <w:rPr>
          <w:color w:val="800000"/>
        </w:rPr>
        <w:t>'th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lastRenderedPageBreak/>
        <w:br/>
        <w:t xml:space="preserve">    subplot(4,3,i+6);</w:t>
      </w:r>
      <w:r>
        <w:rPr>
          <w:color w:val="000000"/>
        </w:rPr>
        <w:br/>
        <w:t xml:space="preserve">    step(sys_cl_PD)</w:t>
      </w:r>
      <w:r>
        <w:rPr>
          <w:color w:val="000000"/>
        </w:rPr>
        <w:br/>
        <w:t xml:space="preserve">    title([</w:t>
      </w:r>
      <w:r w:rsidRPr="006D6916">
        <w:rPr>
          <w:color w:val="800000"/>
        </w:rPr>
        <w:t>'CL PD controlled response of '</w:t>
      </w:r>
      <w:r>
        <w:rPr>
          <w:color w:val="000000"/>
        </w:rPr>
        <w:t>, num2str(i) ,</w:t>
      </w:r>
      <w:r w:rsidRPr="006D6916">
        <w:rPr>
          <w:color w:val="800000"/>
        </w:rPr>
        <w:t>'th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subplot(4,3,i+9);</w:t>
      </w:r>
      <w:r>
        <w:rPr>
          <w:color w:val="000000"/>
        </w:rPr>
        <w:br/>
        <w:t xml:space="preserve">    step(sys_cl_PID)</w:t>
      </w:r>
      <w:r>
        <w:rPr>
          <w:color w:val="000000"/>
        </w:rPr>
        <w:br/>
        <w:t xml:space="preserve">    title([</w:t>
      </w:r>
      <w:r w:rsidRPr="006D6916">
        <w:rPr>
          <w:color w:val="800000"/>
        </w:rPr>
        <w:t>'CL PID controlled response of '</w:t>
      </w:r>
      <w:r>
        <w:rPr>
          <w:color w:val="000000"/>
        </w:rPr>
        <w:t>, num2str(i) ,</w:t>
      </w:r>
      <w:r w:rsidRPr="006D6916">
        <w:rPr>
          <w:color w:val="800000"/>
        </w:rPr>
        <w:t>'th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</w:r>
      <w:r w:rsidRPr="006D6916">
        <w:rPr>
          <w:color w:val="008000"/>
        </w:rPr>
        <w:t>% Bode plots</w:t>
      </w:r>
      <w:r>
        <w:rPr>
          <w:color w:val="000000"/>
        </w:rPr>
        <w:br/>
        <w:t xml:space="preserve">    figure(5);</w:t>
      </w:r>
      <w:r>
        <w:rPr>
          <w:color w:val="000000"/>
        </w:rPr>
        <w:br/>
        <w:t xml:space="preserve">    subplot(3,3,i);</w:t>
      </w:r>
      <w:r>
        <w:rPr>
          <w:color w:val="000000"/>
        </w:rPr>
        <w:br/>
        <w:t xml:space="preserve">    bode(sys_ol)</w:t>
      </w:r>
      <w:r>
        <w:rPr>
          <w:color w:val="000000"/>
        </w:rPr>
        <w:br/>
        <w:t xml:space="preserve">    title([</w:t>
      </w:r>
      <w:r w:rsidRPr="006D6916">
        <w:rPr>
          <w:color w:val="800000"/>
        </w:rPr>
        <w:t>'OL of '</w:t>
      </w:r>
      <w:r>
        <w:rPr>
          <w:color w:val="000000"/>
        </w:rPr>
        <w:t>,num2str(i),</w:t>
      </w:r>
      <w:r w:rsidRPr="006D6916">
        <w:rPr>
          <w:color w:val="800000"/>
        </w:rPr>
        <w:t>'th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subplot(3,3,i+3);</w:t>
      </w:r>
      <w:r>
        <w:rPr>
          <w:color w:val="000000"/>
        </w:rPr>
        <w:br/>
        <w:t xml:space="preserve">    bode(sys_cl)</w:t>
      </w:r>
      <w:r>
        <w:rPr>
          <w:color w:val="000000"/>
        </w:rPr>
        <w:br/>
        <w:t xml:space="preserve">    title([</w:t>
      </w:r>
      <w:r w:rsidRPr="006D6916">
        <w:rPr>
          <w:color w:val="800000"/>
        </w:rPr>
        <w:t>'CL uncontrolled '</w:t>
      </w:r>
      <w:r>
        <w:rPr>
          <w:color w:val="000000"/>
        </w:rPr>
        <w:t>,num2str(i),</w:t>
      </w:r>
      <w:r w:rsidRPr="006D6916">
        <w:rPr>
          <w:color w:val="800000"/>
        </w:rPr>
        <w:t>'th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subplot(3,3,i+6);</w:t>
      </w:r>
      <w:r>
        <w:rPr>
          <w:color w:val="000000"/>
        </w:rPr>
        <w:br/>
        <w:t xml:space="preserve">    bode(sys_cl_PID)</w:t>
      </w:r>
      <w:r>
        <w:rPr>
          <w:color w:val="000000"/>
        </w:rPr>
        <w:br/>
        <w:t xml:space="preserve">    title([</w:t>
      </w:r>
      <w:r w:rsidRPr="006D6916">
        <w:rPr>
          <w:color w:val="800000"/>
        </w:rPr>
        <w:t>'CL PID controlled '</w:t>
      </w:r>
      <w:r>
        <w:rPr>
          <w:color w:val="000000"/>
        </w:rPr>
        <w:t>,num2str(i),</w:t>
      </w:r>
      <w:r w:rsidRPr="006D6916">
        <w:rPr>
          <w:color w:val="800000"/>
        </w:rPr>
        <w:t>'th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</w:r>
      <w:r w:rsidRPr="006D6916">
        <w:rPr>
          <w:color w:val="0000FF"/>
        </w:rPr>
        <w:t>end</w:t>
      </w:r>
    </w:p>
    <w:p w14:paraId="0D893E9E" w14:textId="77777777" w:rsidR="00A26574" w:rsidRDefault="00A26574" w:rsidP="00A26574">
      <w:pPr>
        <w:pStyle w:val="MATLABOutput"/>
      </w:pPr>
      <w:r>
        <w:br/>
        <w:t>Lf =</w:t>
      </w:r>
      <w:r>
        <w:br/>
        <w:t xml:space="preserve"> </w:t>
      </w:r>
      <w:r>
        <w:br/>
        <w:t xml:space="preserve">      0.01</w:t>
      </w:r>
      <w:r>
        <w:br/>
        <w:t xml:space="preserve">  -------------</w:t>
      </w:r>
      <w:r>
        <w:br/>
        <w:t xml:space="preserve">  0.05 s + 0.99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-19.8000</w:t>
      </w:r>
      <w:r>
        <w:br/>
      </w:r>
      <w:r>
        <w:br/>
      </w:r>
      <w:r>
        <w:br/>
        <w:t>k =</w:t>
      </w:r>
      <w:r>
        <w:br/>
      </w:r>
      <w:r>
        <w:br/>
        <w:t xml:space="preserve">    0.2000</w:t>
      </w:r>
      <w:r>
        <w:br/>
      </w:r>
      <w:r>
        <w:br/>
      </w:r>
      <w:r>
        <w:br/>
        <w:t xml:space="preserve">ans = </w:t>
      </w:r>
      <w:r>
        <w:br/>
      </w:r>
      <w:r>
        <w:lastRenderedPageBreak/>
        <w:br/>
        <w:t xml:space="preserve">  struct with fields:</w:t>
      </w:r>
      <w:r>
        <w:br/>
      </w:r>
      <w:r>
        <w:br/>
        <w:t xml:space="preserve">        RiseTime: 0.1110</w:t>
      </w:r>
      <w:r>
        <w:br/>
        <w:t xml:space="preserve">    SettlingTime: 0.1976</w:t>
      </w:r>
      <w:r>
        <w:br/>
        <w:t xml:space="preserve">     SettlingMin: 0.0091</w:t>
      </w:r>
      <w:r>
        <w:br/>
        <w:t xml:space="preserve">     SettlingMax: 0.0101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0.0101</w:t>
      </w:r>
      <w:r>
        <w:br/>
        <w:t xml:space="preserve">        PeakTime: 0.5326</w:t>
      </w:r>
      <w:r>
        <w:br/>
      </w:r>
      <w:r>
        <w:br/>
      </w:r>
      <w:r>
        <w:br/>
        <w:t>Lf =</w:t>
      </w:r>
      <w:r>
        <w:br/>
        <w:t xml:space="preserve"> </w:t>
      </w:r>
      <w:r>
        <w:br/>
        <w:t xml:space="preserve">      10</w:t>
      </w:r>
      <w:r>
        <w:br/>
        <w:t xml:space="preserve">  ----------</w:t>
      </w:r>
      <w:r>
        <w:br/>
        <w:t xml:space="preserve">  0.25 s - 9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 36</w:t>
      </w:r>
      <w:r>
        <w:br/>
      </w:r>
      <w:r>
        <w:br/>
      </w:r>
      <w:r>
        <w:br/>
        <w:t>k =</w:t>
      </w:r>
      <w:r>
        <w:br/>
      </w:r>
      <w:r>
        <w:br/>
        <w:t xml:space="preserve">    40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</w:r>
      <w:r>
        <w:lastRenderedPageBreak/>
        <w:t>Lf =</w:t>
      </w:r>
      <w:r>
        <w:br/>
        <w:t xml:space="preserve"> </w:t>
      </w:r>
      <w:r>
        <w:br/>
        <w:t xml:space="preserve">      3125</w:t>
      </w:r>
      <w:r>
        <w:br/>
        <w:t xml:space="preserve">  -------------</w:t>
      </w:r>
      <w:r>
        <w:br/>
        <w:t xml:space="preserve">  6.25 s - 3124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499.8400</w:t>
      </w:r>
      <w:r>
        <w:br/>
      </w:r>
      <w:r>
        <w:br/>
      </w:r>
      <w:r>
        <w:br/>
        <w:t>k =</w:t>
      </w:r>
      <w:r>
        <w:br/>
      </w:r>
      <w:r>
        <w:br/>
        <w:t xml:space="preserve">  500.0000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Lf =</w:t>
      </w:r>
      <w:r>
        <w:br/>
        <w:t xml:space="preserve"> </w:t>
      </w:r>
      <w:r>
        <w:br/>
        <w:t xml:space="preserve">      10</w:t>
      </w:r>
      <w:r>
        <w:br/>
        <w:t xml:space="preserve">  -----------</w:t>
      </w:r>
      <w:r>
        <w:br/>
        <w:t xml:space="preserve">  0.25 s - 11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lastRenderedPageBreak/>
        <w:br/>
        <w:t>p =</w:t>
      </w:r>
      <w:r>
        <w:br/>
      </w:r>
      <w:r>
        <w:br/>
        <w:t xml:space="preserve">    44</w:t>
      </w:r>
      <w:r>
        <w:br/>
      </w:r>
      <w:r>
        <w:br/>
      </w:r>
      <w:r>
        <w:br/>
        <w:t>k =</w:t>
      </w:r>
      <w:r>
        <w:br/>
      </w:r>
      <w:r>
        <w:br/>
        <w:t xml:space="preserve">    40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sys_ol =</w:t>
      </w:r>
      <w:r>
        <w:br/>
        <w:t xml:space="preserve"> </w:t>
      </w:r>
      <w:r>
        <w:br/>
        <w:t xml:space="preserve">      1</w:t>
      </w:r>
      <w:r>
        <w:br/>
        <w:t xml:space="preserve">  ----------</w:t>
      </w:r>
      <w:r>
        <w:br/>
        <w:t xml:space="preserve">  0.05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sys_cl =</w:t>
      </w:r>
      <w:r>
        <w:br/>
        <w:t xml:space="preserve"> </w:t>
      </w:r>
      <w:r>
        <w:br/>
        <w:t xml:space="preserve">      1</w:t>
      </w:r>
      <w:r>
        <w:br/>
        <w:t xml:space="preserve">  ----------</w:t>
      </w:r>
      <w:r>
        <w:br/>
        <w:t xml:space="preserve">  0.05 s + 2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0.1099</w:t>
      </w:r>
      <w:r>
        <w:br/>
        <w:t xml:space="preserve">    SettlingTime: 0.1956</w:t>
      </w:r>
      <w:r>
        <w:br/>
        <w:t xml:space="preserve">     SettlingMin: 0.9045</w:t>
      </w:r>
      <w:r>
        <w:br/>
      </w:r>
      <w:r>
        <w:lastRenderedPageBreak/>
        <w:t xml:space="preserve">     SettlingMax: 1.0000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1.0000</w:t>
      </w:r>
      <w:r>
        <w:br/>
        <w:t xml:space="preserve">        PeakTime: 0.5273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0.0405</w:t>
      </w:r>
      <w:r>
        <w:br/>
        <w:t xml:space="preserve">    SettlingTime: 0.1480</w:t>
      </w:r>
      <w:r>
        <w:br/>
        <w:t xml:space="preserve">     SettlingMin: 0.9001</w:t>
      </w:r>
      <w:r>
        <w:br/>
        <w:t xml:space="preserve">     SettlingMax: 1.1382</w:t>
      </w:r>
      <w:r>
        <w:br/>
        <w:t xml:space="preserve">       Overshoot: 13.8188</w:t>
      </w:r>
      <w:r>
        <w:br/>
        <w:t xml:space="preserve">      Undershoot: 0</w:t>
      </w:r>
      <w:r>
        <w:br/>
        <w:t xml:space="preserve">            Peak: 1.1382</w:t>
      </w:r>
      <w:r>
        <w:br/>
        <w:t xml:space="preserve">        PeakTime: 0.0879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0.0015</w:t>
      </w:r>
      <w:r>
        <w:br/>
        <w:t xml:space="preserve">    SettlingTime: 0.0027</w:t>
      </w:r>
      <w:r>
        <w:br/>
        <w:t xml:space="preserve">     SettlingMin: 0.8875</w:t>
      </w:r>
      <w:r>
        <w:br/>
        <w:t xml:space="preserve">     SettlingMax: 0.9861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0.9861</w:t>
      </w:r>
      <w:r>
        <w:br/>
        <w:t xml:space="preserve">        PeakTime: 0.0073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0.0456</w:t>
      </w:r>
      <w:r>
        <w:br/>
        <w:t xml:space="preserve">    SettlingTime: 0.1583</w:t>
      </w:r>
      <w:r>
        <w:br/>
        <w:t xml:space="preserve">     SettlingMin: 0.9005</w:t>
      </w:r>
      <w:r>
        <w:br/>
        <w:t xml:space="preserve">     SettlingMax: 1.0608</w:t>
      </w:r>
      <w:r>
        <w:br/>
        <w:t xml:space="preserve">       Overshoot: 6.0819</w:t>
      </w:r>
      <w:r>
        <w:br/>
        <w:t xml:space="preserve">      Undershoot: 0</w:t>
      </w:r>
      <w:r>
        <w:br/>
        <w:t xml:space="preserve">            Peak: 1.0608</w:t>
      </w:r>
      <w:r>
        <w:br/>
        <w:t xml:space="preserve">        PeakTime: 0.0985</w:t>
      </w:r>
      <w:r>
        <w:br/>
      </w:r>
      <w:r>
        <w:br/>
      </w:r>
      <w:r>
        <w:br/>
        <w:t>sys_ol =</w:t>
      </w:r>
      <w:r>
        <w:br/>
      </w:r>
      <w:r>
        <w:lastRenderedPageBreak/>
        <w:t xml:space="preserve"> </w:t>
      </w:r>
      <w:r>
        <w:br/>
        <w:t xml:space="preserve">      1</w:t>
      </w:r>
      <w:r>
        <w:br/>
        <w:t xml:space="preserve">  ----------</w:t>
      </w:r>
      <w:r>
        <w:br/>
        <w:t xml:space="preserve">  0.25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sys_cl =</w:t>
      </w:r>
      <w:r>
        <w:br/>
        <w:t xml:space="preserve"> </w:t>
      </w:r>
      <w:r>
        <w:br/>
        <w:t xml:space="preserve">      1</w:t>
      </w:r>
      <w:r>
        <w:br/>
        <w:t xml:space="preserve">  ----------</w:t>
      </w:r>
      <w:r>
        <w:br/>
        <w:t xml:space="preserve">  0.25 s + 2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0.5493</w:t>
      </w:r>
      <w:r>
        <w:br/>
        <w:t xml:space="preserve">    SettlingTime: 0.9780</w:t>
      </w:r>
      <w:r>
        <w:br/>
        <w:t xml:space="preserve">     SettlingMin: 0.9045</w:t>
      </w:r>
      <w:r>
        <w:br/>
        <w:t xml:space="preserve">     SettlingMax: 1.0000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1.0000</w:t>
      </w:r>
      <w:r>
        <w:br/>
        <w:t xml:space="preserve">        PeakTime: 2.6365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0.2023</w:t>
      </w:r>
      <w:r>
        <w:br/>
        <w:t xml:space="preserve">    SettlingTime: 0.7400</w:t>
      </w:r>
      <w:r>
        <w:br/>
        <w:t xml:space="preserve">     SettlingMin: 0.9001</w:t>
      </w:r>
      <w:r>
        <w:br/>
        <w:t xml:space="preserve">     SettlingMax: 1.1382</w:t>
      </w:r>
      <w:r>
        <w:br/>
        <w:t xml:space="preserve">       Overshoot: 13.8188</w:t>
      </w:r>
      <w:r>
        <w:br/>
        <w:t xml:space="preserve">      Undershoot: 0</w:t>
      </w:r>
      <w:r>
        <w:br/>
        <w:t xml:space="preserve">            Peak: 1.1382</w:t>
      </w:r>
      <w:r>
        <w:br/>
        <w:t xml:space="preserve">        PeakTime: 0.4397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0.0076</w:t>
      </w:r>
      <w:r>
        <w:br/>
      </w:r>
      <w:r>
        <w:lastRenderedPageBreak/>
        <w:t xml:space="preserve">    SettlingTime: 0.0136</w:t>
      </w:r>
      <w:r>
        <w:br/>
        <w:t xml:space="preserve">     SettlingMin: 0.8919</w:t>
      </w:r>
      <w:r>
        <w:br/>
        <w:t xml:space="preserve">     SettlingMax: 0.9861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0.9861</w:t>
      </w:r>
      <w:r>
        <w:br/>
        <w:t xml:space="preserve">        PeakTime: 0.0367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0.2280</w:t>
      </w:r>
      <w:r>
        <w:br/>
        <w:t xml:space="preserve">    SettlingTime: 0.7913</w:t>
      </w:r>
      <w:r>
        <w:br/>
        <w:t xml:space="preserve">     SettlingMin: 0.9005</w:t>
      </w:r>
      <w:r>
        <w:br/>
        <w:t xml:space="preserve">     SettlingMax: 1.0608</w:t>
      </w:r>
      <w:r>
        <w:br/>
        <w:t xml:space="preserve">       Overshoot: 6.0819</w:t>
      </w:r>
      <w:r>
        <w:br/>
        <w:t xml:space="preserve">      Undershoot: 0</w:t>
      </w:r>
      <w:r>
        <w:br/>
        <w:t xml:space="preserve">            Peak: 1.0608</w:t>
      </w:r>
      <w:r>
        <w:br/>
        <w:t xml:space="preserve">        PeakTime: 0.4924</w:t>
      </w:r>
      <w:r>
        <w:br/>
      </w:r>
      <w:r>
        <w:br/>
      </w:r>
      <w:r>
        <w:br/>
        <w:t>sys_ol =</w:t>
      </w:r>
      <w:r>
        <w:br/>
        <w:t xml:space="preserve"> </w:t>
      </w:r>
      <w:r>
        <w:br/>
        <w:t xml:space="preserve">      1</w:t>
      </w:r>
      <w:r>
        <w:br/>
        <w:t xml:space="preserve">  ----------</w:t>
      </w:r>
      <w:r>
        <w:br/>
        <w:t xml:space="preserve">  6.25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sys_cl =</w:t>
      </w:r>
      <w:r>
        <w:br/>
        <w:t xml:space="preserve"> </w:t>
      </w:r>
      <w:r>
        <w:br/>
        <w:t xml:space="preserve">      1</w:t>
      </w:r>
      <w:r>
        <w:br/>
        <w:t xml:space="preserve">  ----------</w:t>
      </w:r>
      <w:r>
        <w:br/>
        <w:t xml:space="preserve">  6.25 s + 2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13.7313</w:t>
      </w:r>
      <w:r>
        <w:br/>
        <w:t xml:space="preserve">    SettlingTime: 24.4505</w:t>
      </w:r>
      <w:r>
        <w:br/>
        <w:t xml:space="preserve">     SettlingMin: 0.9045</w:t>
      </w:r>
      <w:r>
        <w:br/>
        <w:t xml:space="preserve">     SettlingMax: 1.0000</w:t>
      </w:r>
      <w:r>
        <w:br/>
        <w:t xml:space="preserve">       Overshoot: 0</w:t>
      </w:r>
      <w:r>
        <w:br/>
      </w:r>
      <w:r>
        <w:lastRenderedPageBreak/>
        <w:t xml:space="preserve">      Undershoot: 0</w:t>
      </w:r>
      <w:r>
        <w:br/>
        <w:t xml:space="preserve">            Peak: 1.0000</w:t>
      </w:r>
      <w:r>
        <w:br/>
        <w:t xml:space="preserve">        PeakTime: 65.9115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5.0582</w:t>
      </w:r>
      <w:r>
        <w:br/>
        <w:t xml:space="preserve">    SettlingTime: 18.5005</w:t>
      </w:r>
      <w:r>
        <w:br/>
        <w:t xml:space="preserve">     SettlingMin: 0.9001</w:t>
      </w:r>
      <w:r>
        <w:br/>
        <w:t xml:space="preserve">     SettlingMax: 1.1382</w:t>
      </w:r>
      <w:r>
        <w:br/>
        <w:t xml:space="preserve">       Overshoot: 13.8188</w:t>
      </w:r>
      <w:r>
        <w:br/>
        <w:t xml:space="preserve">      Undershoot: 0</w:t>
      </w:r>
      <w:r>
        <w:br/>
        <w:t xml:space="preserve">            Peak: 1.1382</w:t>
      </w:r>
      <w:r>
        <w:br/>
        <w:t xml:space="preserve">        PeakTime: 10.9920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0.1909</w:t>
      </w:r>
      <w:r>
        <w:br/>
        <w:t xml:space="preserve">    SettlingTime: 0.3400</w:t>
      </w:r>
      <w:r>
        <w:br/>
        <w:t xml:space="preserve">     SettlingMin: 0.8919</w:t>
      </w:r>
      <w:r>
        <w:br/>
        <w:t xml:space="preserve">     SettlingMax: 0.9861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0.9861</w:t>
      </w:r>
      <w:r>
        <w:br/>
        <w:t xml:space="preserve">        PeakTime: 0.9166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5.7008</w:t>
      </w:r>
      <w:r>
        <w:br/>
        <w:t xml:space="preserve">    SettlingTime: 19.7837</w:t>
      </w:r>
      <w:r>
        <w:br/>
        <w:t xml:space="preserve">     SettlingMin: 0.9005</w:t>
      </w:r>
      <w:r>
        <w:br/>
        <w:t xml:space="preserve">     SettlingMax: 1.0608</w:t>
      </w:r>
      <w:r>
        <w:br/>
        <w:t xml:space="preserve">       Overshoot: 6.0819</w:t>
      </w:r>
      <w:r>
        <w:br/>
        <w:t xml:space="preserve">      Undershoot: 0</w:t>
      </w:r>
      <w:r>
        <w:br/>
        <w:t xml:space="preserve">            Peak: 1.0608</w:t>
      </w:r>
      <w:r>
        <w:br/>
        <w:t xml:space="preserve">        PeakTime: 12.3104</w:t>
      </w:r>
      <w:r>
        <w:br/>
      </w:r>
    </w:p>
    <w:p w14:paraId="6533E4A0" w14:textId="5F797322" w:rsidR="00A26574" w:rsidRDefault="00A26574" w:rsidP="00A26574">
      <w:r w:rsidRPr="00847955">
        <w:rPr>
          <w:noProof/>
        </w:rPr>
        <w:lastRenderedPageBreak/>
        <w:drawing>
          <wp:inline distT="0" distB="0" distL="0" distR="0" wp14:anchorId="5E706D3C" wp14:editId="0023261A">
            <wp:extent cx="5334000" cy="400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6B4EE" w14:textId="33A0C1B5" w:rsidR="00A26574" w:rsidRDefault="00A26574" w:rsidP="00A26574">
      <w:r w:rsidRPr="00847955">
        <w:rPr>
          <w:noProof/>
        </w:rPr>
        <w:lastRenderedPageBreak/>
        <w:drawing>
          <wp:inline distT="0" distB="0" distL="0" distR="0" wp14:anchorId="1A1B88EA" wp14:editId="66645F16">
            <wp:extent cx="5334000" cy="400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7CA07" w14:textId="198DC1F9" w:rsidR="00A26574" w:rsidRDefault="00A26574" w:rsidP="00A26574">
      <w:r w:rsidRPr="00847955">
        <w:rPr>
          <w:noProof/>
        </w:rPr>
        <w:lastRenderedPageBreak/>
        <w:drawing>
          <wp:inline distT="0" distB="0" distL="0" distR="0" wp14:anchorId="2D6044FD" wp14:editId="44054751">
            <wp:extent cx="5334000" cy="400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E57E4" w14:textId="2A16BBC2" w:rsidR="00A26574" w:rsidRDefault="00A26574" w:rsidP="00A26574">
      <w:r w:rsidRPr="00847955">
        <w:rPr>
          <w:noProof/>
        </w:rPr>
        <w:lastRenderedPageBreak/>
        <w:drawing>
          <wp:inline distT="0" distB="0" distL="0" distR="0" wp14:anchorId="6143586D" wp14:editId="59F51440">
            <wp:extent cx="5334000" cy="400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EAE81" w14:textId="678B128D" w:rsidR="00A26574" w:rsidRDefault="00A26574" w:rsidP="00A26574">
      <w:r w:rsidRPr="00847955">
        <w:rPr>
          <w:noProof/>
        </w:rPr>
        <w:lastRenderedPageBreak/>
        <w:drawing>
          <wp:inline distT="0" distB="0" distL="0" distR="0" wp14:anchorId="6FA4487A" wp14:editId="59B09D30">
            <wp:extent cx="5334000" cy="4000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95B2F" w14:textId="003BA2A0" w:rsidR="00A26574" w:rsidRDefault="00A26574" w:rsidP="00A26574">
      <w:pPr>
        <w:pStyle w:val="Heading2"/>
      </w:pPr>
      <w:bookmarkStart w:id="27" w:name="_Toc68193324"/>
      <w:bookmarkStart w:id="28" w:name="_Toc69372256"/>
      <w:r>
        <w:t>Comparison Analysis</w:t>
      </w:r>
      <w:bookmarkEnd w:id="27"/>
      <w:bookmarkEnd w:id="28"/>
    </w:p>
    <w:p w14:paraId="3F6C0F7D" w14:textId="77777777" w:rsidR="00A26574" w:rsidRDefault="00A26574" w:rsidP="00A26574">
      <w:r>
        <w:t>First order system of closed loop</w:t>
      </w:r>
    </w:p>
    <w:p w14:paraId="2F9AFA2A" w14:textId="77777777" w:rsidR="00A26574" w:rsidRDefault="00A26574" w:rsidP="00A26574">
      <w:pPr>
        <w:pStyle w:val="MATLABCode"/>
        <w:rPr>
          <w:color w:val="000000"/>
        </w:rPr>
      </w:pPr>
      <w:r w:rsidRPr="006D6916">
        <w:rPr>
          <w:color w:val="008000"/>
        </w:rPr>
        <w:t>%positive feed postive feed back</w:t>
      </w:r>
      <w:r>
        <w:rPr>
          <w:color w:val="000000"/>
        </w:rPr>
        <w:br/>
      </w:r>
      <w:r w:rsidRPr="006D6916">
        <w:rPr>
          <w:color w:val="008000"/>
        </w:rPr>
        <w:t>%in this the is unstable for positive feedback</w:t>
      </w:r>
      <w:r>
        <w:rPr>
          <w:color w:val="000000"/>
        </w:rPr>
        <w:br/>
      </w:r>
      <w:r>
        <w:rPr>
          <w:color w:val="000000"/>
        </w:rPr>
        <w:br/>
      </w:r>
      <w:r w:rsidRPr="006D6916">
        <w:rPr>
          <w:color w:val="008000"/>
        </w:rPr>
        <w:t>%Negative feedback</w:t>
      </w:r>
      <w:r>
        <w:rPr>
          <w:color w:val="000000"/>
        </w:rPr>
        <w:br/>
      </w:r>
      <w:r w:rsidRPr="006D6916">
        <w:rPr>
          <w:color w:val="008000"/>
        </w:rPr>
        <w:t>%In this speed of the system increases as poles goes away from origin</w:t>
      </w:r>
      <w:r>
        <w:rPr>
          <w:color w:val="000000"/>
        </w:rPr>
        <w:br/>
      </w:r>
      <w:r w:rsidRPr="006D6916">
        <w:rPr>
          <w:color w:val="008000"/>
        </w:rPr>
        <w:t>%In this Settling time also decreases as poles goes away from origin</w:t>
      </w:r>
      <w:r>
        <w:rPr>
          <w:color w:val="000000"/>
        </w:rPr>
        <w:br/>
      </w:r>
      <w:r w:rsidRPr="006D6916">
        <w:rPr>
          <w:color w:val="008000"/>
        </w:rPr>
        <w:t>%In this system peak value is same for all poles</w:t>
      </w:r>
      <w:r>
        <w:rPr>
          <w:color w:val="000000"/>
        </w:rPr>
        <w:br/>
      </w:r>
      <w:r>
        <w:rPr>
          <w:color w:val="000000"/>
        </w:rPr>
        <w:br/>
      </w:r>
      <w:r w:rsidRPr="006D6916">
        <w:rPr>
          <w:color w:val="008000"/>
        </w:rPr>
        <w:t>%PI controller</w:t>
      </w:r>
      <w:r>
        <w:rPr>
          <w:color w:val="000000"/>
        </w:rPr>
        <w:br/>
      </w:r>
      <w:r w:rsidRPr="006D6916">
        <w:rPr>
          <w:color w:val="008000"/>
        </w:rPr>
        <w:t>%Rise time decreases so the speed of the system</w:t>
      </w:r>
      <w:r>
        <w:rPr>
          <w:color w:val="000000"/>
        </w:rPr>
        <w:br/>
      </w:r>
      <w:r w:rsidRPr="006D6916">
        <w:rPr>
          <w:color w:val="008000"/>
        </w:rPr>
        <w:t>%Settling time also decreased so more accurate</w:t>
      </w:r>
      <w:r>
        <w:rPr>
          <w:color w:val="000000"/>
        </w:rPr>
        <w:br/>
      </w:r>
      <w:r w:rsidRPr="006D6916">
        <w:rPr>
          <w:color w:val="008000"/>
        </w:rPr>
        <w:t>%peak cvalue is increased</w:t>
      </w:r>
      <w:r>
        <w:rPr>
          <w:color w:val="000000"/>
        </w:rPr>
        <w:br/>
      </w:r>
      <w:r>
        <w:rPr>
          <w:color w:val="000000"/>
        </w:rPr>
        <w:br/>
      </w:r>
      <w:r w:rsidRPr="006D6916">
        <w:rPr>
          <w:color w:val="008000"/>
        </w:rPr>
        <w:t>%PD controller</w:t>
      </w:r>
      <w:r>
        <w:rPr>
          <w:color w:val="000000"/>
        </w:rPr>
        <w:br/>
      </w:r>
      <w:r w:rsidRPr="006D6916">
        <w:rPr>
          <w:color w:val="008000"/>
        </w:rPr>
        <w:t>%Rise time decreased in this system so it more speed</w:t>
      </w:r>
      <w:r>
        <w:rPr>
          <w:color w:val="000000"/>
        </w:rPr>
        <w:br/>
      </w:r>
      <w:r w:rsidRPr="006D6916">
        <w:rPr>
          <w:color w:val="008000"/>
        </w:rPr>
        <w:t>%Settling time also decreased</w:t>
      </w:r>
      <w:r>
        <w:rPr>
          <w:color w:val="000000"/>
        </w:rPr>
        <w:br/>
      </w:r>
      <w:r w:rsidRPr="006D6916">
        <w:rPr>
          <w:color w:val="008000"/>
        </w:rPr>
        <w:t>%Peak values also decreased</w:t>
      </w:r>
      <w:r>
        <w:rPr>
          <w:color w:val="000000"/>
        </w:rPr>
        <w:br/>
      </w:r>
      <w:r>
        <w:rPr>
          <w:color w:val="000000"/>
        </w:rPr>
        <w:br/>
      </w:r>
      <w:r w:rsidRPr="006D6916">
        <w:rPr>
          <w:color w:val="008000"/>
        </w:rPr>
        <w:t>%PID  controller</w:t>
      </w:r>
      <w:r>
        <w:rPr>
          <w:color w:val="000000"/>
        </w:rPr>
        <w:br/>
      </w:r>
      <w:r w:rsidRPr="006D6916">
        <w:rPr>
          <w:color w:val="008000"/>
        </w:rPr>
        <w:lastRenderedPageBreak/>
        <w:t>%Rise time decreases so some what speed</w:t>
      </w:r>
      <w:r>
        <w:rPr>
          <w:color w:val="000000"/>
        </w:rPr>
        <w:br/>
      </w:r>
      <w:r w:rsidRPr="006D6916">
        <w:rPr>
          <w:color w:val="008000"/>
        </w:rPr>
        <w:t>%Settling time also slightly decreases</w:t>
      </w:r>
      <w:r>
        <w:rPr>
          <w:color w:val="000000"/>
        </w:rPr>
        <w:br/>
      </w:r>
      <w:r w:rsidRPr="006D6916">
        <w:rPr>
          <w:color w:val="008000"/>
        </w:rPr>
        <w:t>%peak value also decreases</w:t>
      </w:r>
    </w:p>
    <w:p w14:paraId="59F4672C" w14:textId="0D62F45D" w:rsidR="00A26574" w:rsidRDefault="00A26574" w:rsidP="002478C3">
      <w:pPr>
        <w:rPr>
          <w:i/>
          <w:noProof/>
          <w:color w:val="808080"/>
        </w:rPr>
      </w:pPr>
    </w:p>
    <w:p w14:paraId="28455640" w14:textId="5E7D07E9" w:rsidR="00A26574" w:rsidRDefault="00A26574" w:rsidP="002478C3">
      <w:pPr>
        <w:rPr>
          <w:i/>
          <w:noProof/>
          <w:color w:val="808080"/>
        </w:rPr>
      </w:pPr>
    </w:p>
    <w:p w14:paraId="7DA55B78" w14:textId="5E900C3C" w:rsidR="00762905" w:rsidRDefault="00762905" w:rsidP="002478C3">
      <w:pPr>
        <w:rPr>
          <w:i/>
          <w:noProof/>
          <w:color w:val="808080"/>
        </w:rPr>
      </w:pPr>
    </w:p>
    <w:p w14:paraId="288A46B7" w14:textId="77777777" w:rsidR="00762905" w:rsidRDefault="00762905" w:rsidP="00762905">
      <w:pPr>
        <w:pStyle w:val="Heading1"/>
      </w:pPr>
      <w:bookmarkStart w:id="29" w:name="_Toc69372257"/>
      <w:r>
        <w:t>Control system - RL circuit - First Order System With controllers</w:t>
      </w:r>
      <w:bookmarkEnd w:id="29"/>
    </w:p>
    <w:p w14:paraId="30DEB32D" w14:textId="0DE4414E" w:rsidR="00762905" w:rsidRDefault="00762905" w:rsidP="00762905">
      <w:pPr>
        <w:pStyle w:val="Heading2"/>
      </w:pPr>
      <w:bookmarkStart w:id="30" w:name="_Toc68193196"/>
      <w:bookmarkStart w:id="31" w:name="_Toc69372258"/>
      <w:r>
        <w:t>Tool Analysis</w:t>
      </w:r>
      <w:bookmarkEnd w:id="30"/>
      <w:bookmarkEnd w:id="31"/>
    </w:p>
    <w:p w14:paraId="6A8C8AE1" w14:textId="77777777" w:rsidR="00762905" w:rsidRDefault="00762905" w:rsidP="00762905">
      <w:pPr>
        <w:pStyle w:val="MATLABCode"/>
        <w:rPr>
          <w:color w:val="000000"/>
        </w:rPr>
      </w:pPr>
      <w:r>
        <w:t>R = ([100 100e-3 0.32e-3 -100e-3]);</w:t>
      </w:r>
      <w:r>
        <w:br/>
        <w:t>L = ([5 25e-3 2e-3 25e-3]);</w:t>
      </w:r>
      <w:r>
        <w:br/>
        <w:t>K = ([10 1000 0.1 100]);</w:t>
      </w:r>
      <w:r>
        <w:br/>
      </w:r>
      <w:r>
        <w:br/>
      </w:r>
      <w:r w:rsidRPr="00451C63">
        <w:rPr>
          <w:color w:val="008000"/>
        </w:rPr>
        <w:t>% P</w:t>
      </w:r>
      <w:r>
        <w:rPr>
          <w:color w:val="000000"/>
        </w:rPr>
        <w:br/>
      </w:r>
      <w:r w:rsidRPr="00451C63">
        <w:rPr>
          <w:color w:val="0000FF"/>
        </w:rPr>
        <w:t>for</w:t>
      </w:r>
      <w:r>
        <w:rPr>
          <w:color w:val="000000"/>
        </w:rPr>
        <w:t xml:space="preserve"> i=1:4</w:t>
      </w:r>
      <w:r>
        <w:rPr>
          <w:color w:val="000000"/>
        </w:rPr>
        <w:br/>
      </w:r>
      <w:r>
        <w:rPr>
          <w:color w:val="000000"/>
        </w:rPr>
        <w:br/>
        <w:t xml:space="preserve">    Tau = L(i)/R(i);</w:t>
      </w:r>
      <w:r>
        <w:rPr>
          <w:color w:val="000000"/>
        </w:rPr>
        <w:br/>
        <w:t xml:space="preserve">    Lf = K(i)*(tf([0 (1/R(i))],[Tau 1]))</w:t>
      </w:r>
      <w:r>
        <w:rPr>
          <w:color w:val="000000"/>
        </w:rPr>
        <w:br/>
        <w:t xml:space="preserve">    figure(1);</w:t>
      </w:r>
      <w:r>
        <w:rPr>
          <w:color w:val="000000"/>
        </w:rPr>
        <w:br/>
        <w:t xml:space="preserve">    subplot(2,4,i);</w:t>
      </w:r>
      <w:r>
        <w:rPr>
          <w:color w:val="000000"/>
        </w:rPr>
        <w:br/>
        <w:t xml:space="preserve">    impulse(Lf);</w:t>
      </w:r>
      <w:r>
        <w:rPr>
          <w:color w:val="000000"/>
        </w:rPr>
        <w:br/>
        <w:t xml:space="preserve">    title(</w:t>
      </w:r>
      <w:r w:rsidRPr="00451C63">
        <w:rPr>
          <w:color w:val="800000"/>
        </w:rPr>
        <w:t>'Impulse Input'</w:t>
      </w:r>
      <w:r>
        <w:rPr>
          <w:color w:val="000000"/>
        </w:rPr>
        <w:t>);</w:t>
      </w:r>
      <w:r>
        <w:rPr>
          <w:color w:val="000000"/>
        </w:rPr>
        <w:br/>
        <w:t xml:space="preserve">    subplot(2,4,i+4);</w:t>
      </w:r>
      <w:r>
        <w:rPr>
          <w:color w:val="000000"/>
        </w:rPr>
        <w:br/>
        <w:t xml:space="preserve">    step(Lf);</w:t>
      </w:r>
      <w:r>
        <w:rPr>
          <w:color w:val="000000"/>
        </w:rPr>
        <w:br/>
        <w:t xml:space="preserve">    title(</w:t>
      </w:r>
      <w:r w:rsidRPr="00451C63">
        <w:rPr>
          <w:color w:val="800000"/>
        </w:rPr>
        <w:t>'Step Input'</w:t>
      </w:r>
      <w:r>
        <w:rPr>
          <w:color w:val="000000"/>
        </w:rPr>
        <w:t>);</w:t>
      </w:r>
      <w:r>
        <w:rPr>
          <w:color w:val="000000"/>
        </w:rPr>
        <w:br/>
        <w:t xml:space="preserve">    hold </w:t>
      </w:r>
      <w:r w:rsidRPr="00451C63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    [z,p,k]= tf2zp([0 (1/R(i))],[Tau 1])</w:t>
      </w:r>
      <w:r>
        <w:rPr>
          <w:color w:val="000000"/>
        </w:rPr>
        <w:br/>
        <w:t xml:space="preserve">    figure(2);</w:t>
      </w:r>
      <w:r>
        <w:rPr>
          <w:color w:val="000000"/>
        </w:rPr>
        <w:br/>
        <w:t xml:space="preserve">    zplane(z,p);</w:t>
      </w:r>
      <w:r>
        <w:rPr>
          <w:color w:val="000000"/>
        </w:rPr>
        <w:br/>
        <w:t xml:space="preserve">    xlim([-25 10]);</w:t>
      </w:r>
      <w:r>
        <w:rPr>
          <w:color w:val="000000"/>
        </w:rPr>
        <w:br/>
        <w:t xml:space="preserve">    ylim([-10 10]);</w:t>
      </w:r>
      <w:r>
        <w:rPr>
          <w:color w:val="000000"/>
        </w:rPr>
        <w:br/>
        <w:t xml:space="preserve">    hold </w:t>
      </w:r>
      <w:r w:rsidRPr="00451C63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    stepinfo(Lf)</w:t>
      </w:r>
      <w:r>
        <w:rPr>
          <w:color w:val="000000"/>
        </w:rPr>
        <w:br/>
      </w:r>
      <w:r w:rsidRPr="00451C63">
        <w:rPr>
          <w:color w:val="0000FF"/>
        </w:rPr>
        <w:t>end</w:t>
      </w:r>
      <w:r>
        <w:rPr>
          <w:color w:val="000000"/>
        </w:rPr>
        <w:br/>
        <w:t xml:space="preserve">hold </w:t>
      </w:r>
      <w:r w:rsidRPr="00451C63">
        <w:rPr>
          <w:color w:val="800000"/>
        </w:rPr>
        <w:t>off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 w:rsidRPr="00451C63">
        <w:rPr>
          <w:color w:val="008000"/>
        </w:rPr>
        <w:t>% I</w:t>
      </w:r>
      <w:r>
        <w:rPr>
          <w:color w:val="000000"/>
        </w:rPr>
        <w:br/>
      </w:r>
      <w:r w:rsidRPr="00451C63">
        <w:rPr>
          <w:color w:val="0000FF"/>
        </w:rPr>
        <w:t>for</w:t>
      </w:r>
      <w:r>
        <w:rPr>
          <w:color w:val="000000"/>
        </w:rPr>
        <w:t xml:space="preserve"> i=1:4</w:t>
      </w:r>
      <w:r>
        <w:rPr>
          <w:color w:val="000000"/>
        </w:rPr>
        <w:br/>
      </w:r>
      <w:r>
        <w:rPr>
          <w:color w:val="000000"/>
        </w:rPr>
        <w:br/>
        <w:t xml:space="preserve">    Tau = L(i)/R(i);</w:t>
      </w:r>
      <w:r>
        <w:rPr>
          <w:color w:val="000000"/>
        </w:rPr>
        <w:br/>
        <w:t xml:space="preserve">    Lf = (tf([0 (1/R(i))],[Tau 1 0]))</w:t>
      </w:r>
      <w:r>
        <w:rPr>
          <w:color w:val="000000"/>
        </w:rPr>
        <w:br/>
        <w:t xml:space="preserve">    figure(3);</w:t>
      </w:r>
      <w:r>
        <w:rPr>
          <w:color w:val="000000"/>
        </w:rPr>
        <w:br/>
        <w:t xml:space="preserve">    subplot(2,4,i);</w:t>
      </w:r>
      <w:r>
        <w:rPr>
          <w:color w:val="000000"/>
        </w:rPr>
        <w:br/>
        <w:t xml:space="preserve">    impulse(Lf);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title(</w:t>
      </w:r>
      <w:r w:rsidRPr="00451C63">
        <w:rPr>
          <w:color w:val="800000"/>
        </w:rPr>
        <w:t>'Impulse Input'</w:t>
      </w:r>
      <w:r>
        <w:rPr>
          <w:color w:val="000000"/>
        </w:rPr>
        <w:t>);</w:t>
      </w:r>
      <w:r>
        <w:rPr>
          <w:color w:val="000000"/>
        </w:rPr>
        <w:br/>
        <w:t xml:space="preserve">    subplot(2,4,i+4);</w:t>
      </w:r>
      <w:r>
        <w:rPr>
          <w:color w:val="000000"/>
        </w:rPr>
        <w:br/>
        <w:t xml:space="preserve">    step(Lf);</w:t>
      </w:r>
      <w:r>
        <w:rPr>
          <w:color w:val="000000"/>
        </w:rPr>
        <w:br/>
        <w:t xml:space="preserve">    title(</w:t>
      </w:r>
      <w:r w:rsidRPr="00451C63">
        <w:rPr>
          <w:color w:val="800000"/>
        </w:rPr>
        <w:t>'Step Input'</w:t>
      </w:r>
      <w:r>
        <w:rPr>
          <w:color w:val="000000"/>
        </w:rPr>
        <w:t>);</w:t>
      </w:r>
      <w:r>
        <w:rPr>
          <w:color w:val="000000"/>
        </w:rPr>
        <w:br/>
        <w:t xml:space="preserve">    hold </w:t>
      </w:r>
      <w:r w:rsidRPr="00451C63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    [z,p,k]= tf2zp([0 (1/R(i))],[Tau 1 0])</w:t>
      </w:r>
      <w:r>
        <w:rPr>
          <w:color w:val="000000"/>
        </w:rPr>
        <w:br/>
        <w:t xml:space="preserve">    figure(4);</w:t>
      </w:r>
      <w:r>
        <w:rPr>
          <w:color w:val="000000"/>
        </w:rPr>
        <w:br/>
        <w:t xml:space="preserve">    zplane(z,p);</w:t>
      </w:r>
      <w:r>
        <w:rPr>
          <w:color w:val="000000"/>
        </w:rPr>
        <w:br/>
        <w:t xml:space="preserve">    pzmap(Lf);</w:t>
      </w:r>
      <w:r>
        <w:rPr>
          <w:color w:val="000000"/>
        </w:rPr>
        <w:br/>
        <w:t xml:space="preserve">    xlim([-40 40]);</w:t>
      </w:r>
      <w:r>
        <w:rPr>
          <w:color w:val="000000"/>
        </w:rPr>
        <w:br/>
        <w:t xml:space="preserve">    ylim([-40 40]);</w:t>
      </w:r>
      <w:r>
        <w:rPr>
          <w:color w:val="000000"/>
        </w:rPr>
        <w:br/>
        <w:t xml:space="preserve">    hold </w:t>
      </w:r>
      <w:r w:rsidRPr="00451C63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    stepinfo(Lf)</w:t>
      </w:r>
      <w:r>
        <w:rPr>
          <w:color w:val="000000"/>
        </w:rPr>
        <w:br/>
      </w:r>
      <w:r w:rsidRPr="00451C63">
        <w:rPr>
          <w:color w:val="0000FF"/>
        </w:rPr>
        <w:t>end</w:t>
      </w:r>
      <w:r>
        <w:rPr>
          <w:color w:val="000000"/>
        </w:rPr>
        <w:br/>
        <w:t xml:space="preserve">hold </w:t>
      </w:r>
      <w:r w:rsidRPr="00451C63">
        <w:rPr>
          <w:color w:val="800000"/>
        </w:rPr>
        <w:t>off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 w:rsidRPr="00451C63">
        <w:rPr>
          <w:color w:val="008000"/>
        </w:rPr>
        <w:t>% D</w:t>
      </w:r>
      <w:r>
        <w:rPr>
          <w:color w:val="000000"/>
        </w:rPr>
        <w:br/>
      </w:r>
      <w:r w:rsidRPr="00451C63">
        <w:rPr>
          <w:color w:val="0000FF"/>
        </w:rPr>
        <w:t>for</w:t>
      </w:r>
      <w:r>
        <w:rPr>
          <w:color w:val="000000"/>
        </w:rPr>
        <w:t xml:space="preserve"> i=1:4</w:t>
      </w:r>
      <w:r>
        <w:rPr>
          <w:color w:val="000000"/>
        </w:rPr>
        <w:br/>
        <w:t xml:space="preserve">    Tau = L(i)/R(i);</w:t>
      </w:r>
      <w:r>
        <w:rPr>
          <w:color w:val="000000"/>
        </w:rPr>
        <w:br/>
        <w:t xml:space="preserve">    Lf = (tf([(1/R(i)) 0],[Tau 1]))</w:t>
      </w:r>
      <w:r>
        <w:rPr>
          <w:color w:val="000000"/>
        </w:rPr>
        <w:br/>
        <w:t xml:space="preserve">    figure(5);</w:t>
      </w:r>
      <w:r>
        <w:rPr>
          <w:color w:val="000000"/>
        </w:rPr>
        <w:br/>
        <w:t xml:space="preserve">    subplot(2,4,i);</w:t>
      </w:r>
      <w:r>
        <w:rPr>
          <w:color w:val="000000"/>
        </w:rPr>
        <w:br/>
        <w:t xml:space="preserve">    impulse(Lf);</w:t>
      </w:r>
      <w:r>
        <w:rPr>
          <w:color w:val="000000"/>
        </w:rPr>
        <w:br/>
        <w:t xml:space="preserve">    title(</w:t>
      </w:r>
      <w:r w:rsidRPr="00451C63">
        <w:rPr>
          <w:color w:val="800000"/>
        </w:rPr>
        <w:t>'Impulse Input'</w:t>
      </w:r>
      <w:r>
        <w:rPr>
          <w:color w:val="000000"/>
        </w:rPr>
        <w:t>);</w:t>
      </w:r>
      <w:r>
        <w:rPr>
          <w:color w:val="000000"/>
        </w:rPr>
        <w:br/>
        <w:t xml:space="preserve">    subplot(2,4,i+4);</w:t>
      </w:r>
      <w:r>
        <w:rPr>
          <w:color w:val="000000"/>
        </w:rPr>
        <w:br/>
        <w:t xml:space="preserve">    step(Lf);</w:t>
      </w:r>
      <w:r>
        <w:rPr>
          <w:color w:val="000000"/>
        </w:rPr>
        <w:br/>
        <w:t xml:space="preserve">    title(</w:t>
      </w:r>
      <w:r w:rsidRPr="00451C63">
        <w:rPr>
          <w:color w:val="800000"/>
        </w:rPr>
        <w:t>'Step Input'</w:t>
      </w:r>
      <w:r>
        <w:rPr>
          <w:color w:val="000000"/>
        </w:rPr>
        <w:t>);</w:t>
      </w:r>
      <w:r>
        <w:rPr>
          <w:color w:val="000000"/>
        </w:rPr>
        <w:br/>
        <w:t xml:space="preserve">    hold </w:t>
      </w:r>
      <w:r w:rsidRPr="00451C63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    [z,p,k]= tf2zp([(1/R(i)) 0],[Tau 1])</w:t>
      </w:r>
      <w:r>
        <w:rPr>
          <w:color w:val="000000"/>
        </w:rPr>
        <w:br/>
        <w:t xml:space="preserve">    figure(6);</w:t>
      </w:r>
      <w:r>
        <w:rPr>
          <w:color w:val="000000"/>
        </w:rPr>
        <w:br/>
        <w:t xml:space="preserve">    zplane(z,p);</w:t>
      </w:r>
      <w:r>
        <w:rPr>
          <w:color w:val="000000"/>
        </w:rPr>
        <w:br/>
        <w:t xml:space="preserve">    pzmap(Lf);</w:t>
      </w:r>
      <w:r>
        <w:rPr>
          <w:color w:val="000000"/>
        </w:rPr>
        <w:br/>
        <w:t xml:space="preserve">    xlim([-40 40]);</w:t>
      </w:r>
      <w:r>
        <w:rPr>
          <w:color w:val="000000"/>
        </w:rPr>
        <w:br/>
        <w:t xml:space="preserve">    ylim([-40 40]);</w:t>
      </w:r>
      <w:r>
        <w:rPr>
          <w:color w:val="000000"/>
        </w:rPr>
        <w:br/>
        <w:t xml:space="preserve">    hold </w:t>
      </w:r>
      <w:r w:rsidRPr="00451C63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    stepinfo(Lf)</w:t>
      </w:r>
      <w:r>
        <w:rPr>
          <w:color w:val="000000"/>
        </w:rPr>
        <w:br/>
      </w:r>
      <w:r w:rsidRPr="00451C63">
        <w:rPr>
          <w:color w:val="0000FF"/>
        </w:rPr>
        <w:t>end</w:t>
      </w:r>
      <w:r>
        <w:rPr>
          <w:color w:val="000000"/>
        </w:rPr>
        <w:br/>
        <w:t xml:space="preserve">hold </w:t>
      </w:r>
      <w:r w:rsidRPr="00451C63">
        <w:rPr>
          <w:color w:val="800000"/>
        </w:rPr>
        <w:t>off</w:t>
      </w:r>
      <w:r>
        <w:rPr>
          <w:color w:val="000000"/>
        </w:rPr>
        <w:t>;</w:t>
      </w:r>
    </w:p>
    <w:p w14:paraId="2CB8C928" w14:textId="77777777" w:rsidR="00762905" w:rsidRDefault="00762905" w:rsidP="00762905">
      <w:pPr>
        <w:pStyle w:val="MATLABOutput"/>
      </w:pPr>
      <w:r>
        <w:br/>
        <w:t>Lf =</w:t>
      </w:r>
      <w:r>
        <w:br/>
        <w:t xml:space="preserve"> </w:t>
      </w:r>
      <w:r>
        <w:br/>
        <w:t xml:space="preserve">     0.1</w:t>
      </w:r>
      <w:r>
        <w:br/>
        <w:t xml:space="preserve">  ----------</w:t>
      </w:r>
      <w:r>
        <w:br/>
        <w:t xml:space="preserve">  0.05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lastRenderedPageBreak/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-20</w:t>
      </w:r>
      <w:r>
        <w:br/>
      </w:r>
      <w:r>
        <w:br/>
      </w:r>
      <w:r>
        <w:br/>
        <w:t>k =</w:t>
      </w:r>
      <w:r>
        <w:br/>
      </w:r>
      <w:r>
        <w:br/>
        <w:t xml:space="preserve">    0.2000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0.1099</w:t>
      </w:r>
      <w:r>
        <w:br/>
        <w:t xml:space="preserve">    SettlingTime: 0.1956</w:t>
      </w:r>
      <w:r>
        <w:br/>
        <w:t xml:space="preserve">     SettlingMin: 0.0905</w:t>
      </w:r>
      <w:r>
        <w:br/>
        <w:t xml:space="preserve">     SettlingMax: 0.1000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0.1000</w:t>
      </w:r>
      <w:r>
        <w:br/>
        <w:t xml:space="preserve">        PeakTime: 0.5273</w:t>
      </w:r>
      <w:r>
        <w:br/>
      </w:r>
      <w:r>
        <w:br/>
      </w:r>
      <w:r>
        <w:br/>
        <w:t>Lf =</w:t>
      </w:r>
      <w:r>
        <w:br/>
        <w:t xml:space="preserve"> </w:t>
      </w:r>
      <w:r>
        <w:br/>
        <w:t xml:space="preserve">    10000</w:t>
      </w:r>
      <w:r>
        <w:br/>
        <w:t xml:space="preserve">  ----------</w:t>
      </w:r>
      <w:r>
        <w:br/>
        <w:t xml:space="preserve">  0.25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 -4</w:t>
      </w:r>
      <w:r>
        <w:br/>
      </w:r>
      <w:r>
        <w:br/>
      </w:r>
      <w:r>
        <w:br/>
        <w:t>k =</w:t>
      </w:r>
      <w:r>
        <w:br/>
      </w:r>
      <w:r>
        <w:br/>
        <w:t xml:space="preserve">    40</w:t>
      </w:r>
      <w:r>
        <w:br/>
      </w:r>
      <w:r>
        <w:lastRenderedPageBreak/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0.5493</w:t>
      </w:r>
      <w:r>
        <w:br/>
        <w:t xml:space="preserve">    SettlingTime: 0.9780</w:t>
      </w:r>
      <w:r>
        <w:br/>
        <w:t xml:space="preserve">     SettlingMin: 9.0450e+03</w:t>
      </w:r>
      <w:r>
        <w:br/>
        <w:t xml:space="preserve">     SettlingMax: 9.9997e+03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9.9997e+03</w:t>
      </w:r>
      <w:r>
        <w:br/>
        <w:t xml:space="preserve">        PeakTime: 2.6365</w:t>
      </w:r>
      <w:r>
        <w:br/>
      </w:r>
      <w:r>
        <w:br/>
      </w:r>
      <w:r>
        <w:br/>
        <w:t>Lf =</w:t>
      </w:r>
      <w:r>
        <w:br/>
        <w:t xml:space="preserve"> </w:t>
      </w:r>
      <w:r>
        <w:br/>
        <w:t xml:space="preserve">    312.5</w:t>
      </w:r>
      <w:r>
        <w:br/>
        <w:t xml:space="preserve">  ----------</w:t>
      </w:r>
      <w:r>
        <w:br/>
        <w:t xml:space="preserve">  6.25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-0.1600</w:t>
      </w:r>
      <w:r>
        <w:br/>
      </w:r>
      <w:r>
        <w:br/>
      </w:r>
      <w:r>
        <w:br/>
        <w:t>k =</w:t>
      </w:r>
      <w:r>
        <w:br/>
      </w:r>
      <w:r>
        <w:br/>
        <w:t xml:space="preserve">  500.0000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13.7313</w:t>
      </w:r>
      <w:r>
        <w:br/>
        <w:t xml:space="preserve">    SettlingTime: 24.4505</w:t>
      </w:r>
      <w:r>
        <w:br/>
        <w:t xml:space="preserve">     SettlingMin: 282.6565</w:t>
      </w:r>
      <w:r>
        <w:br/>
        <w:t xml:space="preserve">     SettlingMax: 312.4918</w:t>
      </w:r>
      <w:r>
        <w:br/>
        <w:t xml:space="preserve">       Overshoot: 0</w:t>
      </w:r>
      <w:r>
        <w:br/>
        <w:t xml:space="preserve">      Undershoot: 0</w:t>
      </w:r>
      <w:r>
        <w:br/>
      </w:r>
      <w:r>
        <w:lastRenderedPageBreak/>
        <w:t xml:space="preserve">            Peak: 312.4918</w:t>
      </w:r>
      <w:r>
        <w:br/>
        <w:t xml:space="preserve">        PeakTime: 65.9115</w:t>
      </w:r>
      <w:r>
        <w:br/>
      </w:r>
      <w:r>
        <w:br/>
      </w:r>
      <w:r>
        <w:br/>
        <w:t>Lf =</w:t>
      </w:r>
      <w:r>
        <w:br/>
        <w:t xml:space="preserve"> </w:t>
      </w:r>
      <w:r>
        <w:br/>
        <w:t xml:space="preserve">     1000</w:t>
      </w:r>
      <w:r>
        <w:br/>
        <w:t xml:space="preserve">  ----------</w:t>
      </w:r>
      <w:r>
        <w:br/>
        <w:t xml:space="preserve">  0.25 s - 1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  4</w:t>
      </w:r>
      <w:r>
        <w:br/>
      </w:r>
      <w:r>
        <w:br/>
      </w:r>
      <w:r>
        <w:br/>
        <w:t>k =</w:t>
      </w:r>
      <w:r>
        <w:br/>
      </w:r>
      <w:r>
        <w:br/>
        <w:t xml:space="preserve">    40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Lf =</w:t>
      </w:r>
      <w:r>
        <w:br/>
        <w:t xml:space="preserve"> </w:t>
      </w:r>
      <w:r>
        <w:br/>
        <w:t xml:space="preserve">      0.01</w:t>
      </w:r>
      <w:r>
        <w:br/>
        <w:t xml:space="preserve">  ------------</w:t>
      </w:r>
      <w:r>
        <w:br/>
        <w:t xml:space="preserve">  0.05 s^2 + s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lastRenderedPageBreak/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  0</w:t>
      </w:r>
      <w:r>
        <w:br/>
        <w:t xml:space="preserve">   -20</w:t>
      </w:r>
      <w:r>
        <w:br/>
      </w:r>
      <w:r>
        <w:br/>
      </w:r>
      <w:r>
        <w:br/>
        <w:t>k =</w:t>
      </w:r>
      <w:r>
        <w:br/>
      </w:r>
      <w:r>
        <w:br/>
        <w:t xml:space="preserve">    0.2000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Lf =</w:t>
      </w:r>
      <w:r>
        <w:br/>
        <w:t xml:space="preserve"> </w:t>
      </w:r>
      <w:r>
        <w:br/>
        <w:t xml:space="preserve">       10</w:t>
      </w:r>
      <w:r>
        <w:br/>
        <w:t xml:space="preserve">  ------------</w:t>
      </w:r>
      <w:r>
        <w:br/>
        <w:t xml:space="preserve">  0.25 s^2 + s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  0</w:t>
      </w:r>
      <w:r>
        <w:br/>
        <w:t xml:space="preserve">    -4</w:t>
      </w:r>
      <w:r>
        <w:br/>
      </w:r>
      <w:r>
        <w:br/>
      </w:r>
      <w:r>
        <w:lastRenderedPageBreak/>
        <w:br/>
        <w:t>k =</w:t>
      </w:r>
      <w:r>
        <w:br/>
      </w:r>
      <w:r>
        <w:br/>
        <w:t xml:space="preserve">    40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Lf =</w:t>
      </w:r>
      <w:r>
        <w:br/>
        <w:t xml:space="preserve"> </w:t>
      </w:r>
      <w:r>
        <w:br/>
        <w:t xml:space="preserve">      3125</w:t>
      </w:r>
      <w:r>
        <w:br/>
        <w:t xml:space="preserve">  ------------</w:t>
      </w:r>
      <w:r>
        <w:br/>
        <w:t xml:space="preserve">  6.25 s^2 + s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      0</w:t>
      </w:r>
      <w:r>
        <w:br/>
        <w:t xml:space="preserve">   -0.1600</w:t>
      </w:r>
      <w:r>
        <w:br/>
      </w:r>
      <w:r>
        <w:br/>
      </w:r>
      <w:r>
        <w:br/>
        <w:t>k =</w:t>
      </w:r>
      <w:r>
        <w:br/>
      </w:r>
      <w:r>
        <w:br/>
        <w:t xml:space="preserve">  500.0000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</w:r>
      <w:r>
        <w:lastRenderedPageBreak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Lf =</w:t>
      </w:r>
      <w:r>
        <w:br/>
        <w:t xml:space="preserve"> </w:t>
      </w:r>
      <w:r>
        <w:br/>
        <w:t xml:space="preserve">       10</w:t>
      </w:r>
      <w:r>
        <w:br/>
        <w:t xml:space="preserve">  ------------</w:t>
      </w:r>
      <w:r>
        <w:br/>
        <w:t xml:space="preserve">  0.25 s^2 - s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  0</w:t>
      </w:r>
      <w:r>
        <w:br/>
        <w:t xml:space="preserve">     4</w:t>
      </w:r>
      <w:r>
        <w:br/>
      </w:r>
      <w:r>
        <w:br/>
      </w:r>
      <w:r>
        <w:br/>
        <w:t>k =</w:t>
      </w:r>
      <w:r>
        <w:br/>
      </w:r>
      <w:r>
        <w:br/>
        <w:t xml:space="preserve">    40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Lf =</w:t>
      </w:r>
      <w:r>
        <w:br/>
        <w:t xml:space="preserve"> </w:t>
      </w:r>
      <w:r>
        <w:br/>
      </w:r>
      <w:r>
        <w:lastRenderedPageBreak/>
        <w:t xml:space="preserve">    0.01 s</w:t>
      </w:r>
      <w:r>
        <w:br/>
        <w:t xml:space="preserve">  ----------</w:t>
      </w:r>
      <w:r>
        <w:br/>
        <w:t xml:space="preserve">  0.05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   0</w:t>
      </w:r>
      <w:r>
        <w:br/>
      </w:r>
      <w:r>
        <w:br/>
      </w:r>
      <w:r>
        <w:br/>
        <w:t>p =</w:t>
      </w:r>
      <w:r>
        <w:br/>
      </w:r>
      <w:r>
        <w:br/>
        <w:t xml:space="preserve">   -20</w:t>
      </w:r>
      <w:r>
        <w:br/>
      </w:r>
      <w:r>
        <w:br/>
      </w:r>
      <w:r>
        <w:br/>
        <w:t>k =</w:t>
      </w:r>
      <w:r>
        <w:br/>
      </w:r>
      <w:r>
        <w:br/>
        <w:t xml:space="preserve">    0.2000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0.1099</w:t>
      </w:r>
      <w:r>
        <w:br/>
        <w:t xml:space="preserve">    SettlingTime: 0.1956</w:t>
      </w:r>
      <w:r>
        <w:br/>
        <w:t xml:space="preserve">     SettlingMin: 5.2605e-06</w:t>
      </w:r>
      <w:r>
        <w:br/>
        <w:t xml:space="preserve">     SettlingMax: 0.0191</w:t>
      </w:r>
      <w:r>
        <w:br/>
        <w:t xml:space="preserve">       Overshoot: Inf</w:t>
      </w:r>
      <w:r>
        <w:br/>
        <w:t xml:space="preserve">      Undershoot: 0</w:t>
      </w:r>
      <w:r>
        <w:br/>
        <w:t xml:space="preserve">            Peak: 0.2000</w:t>
      </w:r>
      <w:r>
        <w:br/>
        <w:t xml:space="preserve">        PeakTime: 0</w:t>
      </w:r>
      <w:r>
        <w:br/>
      </w:r>
      <w:r>
        <w:br/>
      </w:r>
      <w:r>
        <w:br/>
        <w:t>Lf =</w:t>
      </w:r>
      <w:r>
        <w:br/>
        <w:t xml:space="preserve"> </w:t>
      </w:r>
      <w:r>
        <w:br/>
        <w:t xml:space="preserve">     10 s</w:t>
      </w:r>
      <w:r>
        <w:br/>
        <w:t xml:space="preserve">  ----------</w:t>
      </w:r>
      <w:r>
        <w:br/>
        <w:t xml:space="preserve">  0.25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   0</w:t>
      </w:r>
      <w:r>
        <w:br/>
      </w:r>
      <w:r>
        <w:br/>
      </w:r>
      <w:r>
        <w:br/>
      </w:r>
      <w:r>
        <w:lastRenderedPageBreak/>
        <w:t>p =</w:t>
      </w:r>
      <w:r>
        <w:br/>
      </w:r>
      <w:r>
        <w:br/>
        <w:t xml:space="preserve">    -4</w:t>
      </w:r>
      <w:r>
        <w:br/>
      </w:r>
      <w:r>
        <w:br/>
      </w:r>
      <w:r>
        <w:br/>
        <w:t>k =</w:t>
      </w:r>
      <w:r>
        <w:br/>
      </w:r>
      <w:r>
        <w:br/>
        <w:t xml:space="preserve">    40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0.5493</w:t>
      </w:r>
      <w:r>
        <w:br/>
        <w:t xml:space="preserve">    SettlingTime: 0.9780</w:t>
      </w:r>
      <w:r>
        <w:br/>
        <w:t xml:space="preserve">     SettlingMin: 0.0011</w:t>
      </w:r>
      <w:r>
        <w:br/>
        <w:t xml:space="preserve">     SettlingMax: 3.8200</w:t>
      </w:r>
      <w:r>
        <w:br/>
        <w:t xml:space="preserve">       Overshoot: Inf</w:t>
      </w:r>
      <w:r>
        <w:br/>
        <w:t xml:space="preserve">      Undershoot: 0</w:t>
      </w:r>
      <w:r>
        <w:br/>
        <w:t xml:space="preserve">            Peak: 40</w:t>
      </w:r>
      <w:r>
        <w:br/>
        <w:t xml:space="preserve">        PeakTime: 0</w:t>
      </w:r>
      <w:r>
        <w:br/>
      </w:r>
      <w:r>
        <w:br/>
      </w:r>
      <w:r>
        <w:br/>
        <w:t>Lf =</w:t>
      </w:r>
      <w:r>
        <w:br/>
        <w:t xml:space="preserve"> </w:t>
      </w:r>
      <w:r>
        <w:br/>
        <w:t xml:space="preserve">    3125 s</w:t>
      </w:r>
      <w:r>
        <w:br/>
        <w:t xml:space="preserve">  ----------</w:t>
      </w:r>
      <w:r>
        <w:br/>
        <w:t xml:space="preserve">  6.25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   0</w:t>
      </w:r>
      <w:r>
        <w:br/>
      </w:r>
      <w:r>
        <w:br/>
      </w:r>
      <w:r>
        <w:br/>
        <w:t>p =</w:t>
      </w:r>
      <w:r>
        <w:br/>
      </w:r>
      <w:r>
        <w:br/>
        <w:t xml:space="preserve">   -0.1600</w:t>
      </w:r>
      <w:r>
        <w:br/>
      </w:r>
      <w:r>
        <w:br/>
      </w:r>
      <w:r>
        <w:br/>
        <w:t>k =</w:t>
      </w:r>
      <w:r>
        <w:br/>
      </w:r>
      <w:r>
        <w:br/>
        <w:t xml:space="preserve">  500.0000</w:t>
      </w:r>
      <w:r>
        <w:br/>
      </w:r>
      <w:r>
        <w:br/>
      </w:r>
      <w:r>
        <w:br/>
        <w:t xml:space="preserve">ans = </w:t>
      </w:r>
      <w:r>
        <w:br/>
      </w:r>
      <w:r>
        <w:br/>
      </w:r>
      <w:r>
        <w:lastRenderedPageBreak/>
        <w:t xml:space="preserve">  struct with fields:</w:t>
      </w:r>
      <w:r>
        <w:br/>
      </w:r>
      <w:r>
        <w:br/>
        <w:t xml:space="preserve">        RiseTime: 13.7313</w:t>
      </w:r>
      <w:r>
        <w:br/>
        <w:t xml:space="preserve">    SettlingTime: 24.4505</w:t>
      </w:r>
      <w:r>
        <w:br/>
        <w:t xml:space="preserve">     SettlingMin: 0.0132</w:t>
      </w:r>
      <w:r>
        <w:br/>
        <w:t xml:space="preserve">     SettlingMax: 47.7496</w:t>
      </w:r>
      <w:r>
        <w:br/>
        <w:t xml:space="preserve">       Overshoot: 8.7961e+17</w:t>
      </w:r>
      <w:r>
        <w:br/>
        <w:t xml:space="preserve">      Undershoot: 0</w:t>
      </w:r>
      <w:r>
        <w:br/>
        <w:t xml:space="preserve">            Peak: 500.0000</w:t>
      </w:r>
      <w:r>
        <w:br/>
        <w:t xml:space="preserve">        PeakTime: 0</w:t>
      </w:r>
      <w:r>
        <w:br/>
      </w:r>
      <w:r>
        <w:br/>
      </w:r>
      <w:r>
        <w:br/>
        <w:t>Lf =</w:t>
      </w:r>
      <w:r>
        <w:br/>
        <w:t xml:space="preserve"> </w:t>
      </w:r>
      <w:r>
        <w:br/>
        <w:t xml:space="preserve">     10 s</w:t>
      </w:r>
      <w:r>
        <w:br/>
        <w:t xml:space="preserve">  ----------</w:t>
      </w:r>
      <w:r>
        <w:br/>
        <w:t xml:space="preserve">  0.25 s - 1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   0</w:t>
      </w:r>
      <w:r>
        <w:br/>
      </w:r>
      <w:r>
        <w:br/>
      </w:r>
      <w:r>
        <w:br/>
        <w:t>p =</w:t>
      </w:r>
      <w:r>
        <w:br/>
      </w:r>
      <w:r>
        <w:br/>
        <w:t xml:space="preserve">     4</w:t>
      </w:r>
      <w:r>
        <w:br/>
      </w:r>
      <w:r>
        <w:br/>
      </w:r>
      <w:r>
        <w:br/>
        <w:t>k =</w:t>
      </w:r>
      <w:r>
        <w:br/>
      </w:r>
      <w:r>
        <w:br/>
        <w:t xml:space="preserve">    40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</w:p>
    <w:p w14:paraId="4809E131" w14:textId="3F5FEA15" w:rsidR="00762905" w:rsidRDefault="00762905" w:rsidP="00762905">
      <w:r w:rsidRPr="0002124D">
        <w:rPr>
          <w:noProof/>
        </w:rPr>
        <w:lastRenderedPageBreak/>
        <w:drawing>
          <wp:inline distT="0" distB="0" distL="0" distR="0" wp14:anchorId="3475BCBF" wp14:editId="04941114">
            <wp:extent cx="5334000" cy="4000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0F097" w14:textId="69F82C18" w:rsidR="00762905" w:rsidRDefault="00762905" w:rsidP="00762905">
      <w:r w:rsidRPr="0002124D">
        <w:rPr>
          <w:noProof/>
        </w:rPr>
        <w:lastRenderedPageBreak/>
        <w:drawing>
          <wp:inline distT="0" distB="0" distL="0" distR="0" wp14:anchorId="23D6B1D2" wp14:editId="06EA6A2E">
            <wp:extent cx="5334000" cy="400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A97E4" w14:textId="7F87AAA6" w:rsidR="00762905" w:rsidRDefault="00762905" w:rsidP="00762905">
      <w:r w:rsidRPr="0002124D">
        <w:rPr>
          <w:noProof/>
        </w:rPr>
        <w:lastRenderedPageBreak/>
        <w:drawing>
          <wp:inline distT="0" distB="0" distL="0" distR="0" wp14:anchorId="7E70953C" wp14:editId="51E955A6">
            <wp:extent cx="5334000" cy="400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C0CD" w14:textId="536AA0CA" w:rsidR="00762905" w:rsidRDefault="00762905" w:rsidP="00762905">
      <w:r w:rsidRPr="0002124D">
        <w:rPr>
          <w:noProof/>
        </w:rPr>
        <w:lastRenderedPageBreak/>
        <w:drawing>
          <wp:inline distT="0" distB="0" distL="0" distR="0" wp14:anchorId="401A17BB" wp14:editId="25BCB4A3">
            <wp:extent cx="5334000" cy="4000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2A12" w14:textId="0B24C28D" w:rsidR="00762905" w:rsidRDefault="00762905" w:rsidP="00762905">
      <w:r w:rsidRPr="0002124D">
        <w:rPr>
          <w:noProof/>
        </w:rPr>
        <w:lastRenderedPageBreak/>
        <w:drawing>
          <wp:inline distT="0" distB="0" distL="0" distR="0" wp14:anchorId="440D415E" wp14:editId="62A91202">
            <wp:extent cx="5334000" cy="400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0FE2F" w14:textId="3E49A204" w:rsidR="00762905" w:rsidRDefault="00762905" w:rsidP="00762905">
      <w:r w:rsidRPr="0002124D">
        <w:rPr>
          <w:noProof/>
        </w:rPr>
        <w:lastRenderedPageBreak/>
        <w:drawing>
          <wp:inline distT="0" distB="0" distL="0" distR="0" wp14:anchorId="4B918438" wp14:editId="721C2F25">
            <wp:extent cx="5334000" cy="400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41E79" w14:textId="00B8DF56" w:rsidR="00762905" w:rsidRDefault="00762905" w:rsidP="00762905">
      <w:pPr>
        <w:pStyle w:val="Heading2"/>
      </w:pPr>
      <w:bookmarkStart w:id="32" w:name="_Toc68193197"/>
      <w:bookmarkStart w:id="33" w:name="_Toc69372259"/>
      <w:r>
        <w:t>Comparison Analysis</w:t>
      </w:r>
      <w:bookmarkEnd w:id="32"/>
      <w:bookmarkEnd w:id="33"/>
    </w:p>
    <w:p w14:paraId="28B1FA26" w14:textId="77777777" w:rsidR="00762905" w:rsidRDefault="00762905" w:rsidP="00762905">
      <w:pPr>
        <w:pStyle w:val="MATLABCode"/>
        <w:rPr>
          <w:color w:val="000000"/>
        </w:rPr>
      </w:pPr>
      <w:r w:rsidRPr="00451C63">
        <w:rPr>
          <w:color w:val="008000"/>
        </w:rPr>
        <w:t>%P controller</w:t>
      </w:r>
      <w:r>
        <w:rPr>
          <w:color w:val="000000"/>
        </w:rPr>
        <w:br/>
      </w:r>
      <w:r w:rsidRPr="00451C63">
        <w:rPr>
          <w:color w:val="008000"/>
        </w:rPr>
        <w:t>%Speed</w:t>
      </w:r>
      <w:r>
        <w:rPr>
          <w:color w:val="000000"/>
        </w:rPr>
        <w:br/>
      </w:r>
      <w:r w:rsidRPr="00451C63">
        <w:rPr>
          <w:color w:val="008000"/>
        </w:rPr>
        <w:t>%Has the poles of the transfor function moves away from the origin</w:t>
      </w:r>
      <w:r>
        <w:rPr>
          <w:color w:val="000000"/>
        </w:rPr>
        <w:br/>
      </w:r>
      <w:r w:rsidRPr="00451C63">
        <w:rPr>
          <w:color w:val="008000"/>
        </w:rPr>
        <w:t>%The rise time is decreasing so the response of the system is speed</w:t>
      </w:r>
      <w:r>
        <w:rPr>
          <w:color w:val="000000"/>
        </w:rPr>
        <w:br/>
      </w:r>
      <w:r w:rsidRPr="00451C63">
        <w:rPr>
          <w:color w:val="008000"/>
        </w:rPr>
        <w:t>%Accuracy</w:t>
      </w:r>
      <w:r>
        <w:rPr>
          <w:color w:val="000000"/>
        </w:rPr>
        <w:br/>
      </w:r>
      <w:r w:rsidRPr="00451C63">
        <w:rPr>
          <w:color w:val="008000"/>
        </w:rPr>
        <w:t>%  Has the poles of the transfor function moves away from the origin</w:t>
      </w:r>
      <w:r>
        <w:rPr>
          <w:color w:val="000000"/>
        </w:rPr>
        <w:br/>
      </w:r>
      <w:r w:rsidRPr="00451C63">
        <w:rPr>
          <w:color w:val="008000"/>
        </w:rPr>
        <w:t>% The settling time is decreasing so the accuracy is more</w:t>
      </w:r>
      <w:r>
        <w:rPr>
          <w:color w:val="000000"/>
        </w:rPr>
        <w:br/>
      </w:r>
      <w:r w:rsidRPr="00451C63">
        <w:rPr>
          <w:color w:val="008000"/>
        </w:rPr>
        <w:t>%Stability</w:t>
      </w:r>
      <w:r>
        <w:rPr>
          <w:color w:val="000000"/>
        </w:rPr>
        <w:br/>
      </w:r>
      <w:r w:rsidRPr="00451C63">
        <w:rPr>
          <w:color w:val="008000"/>
        </w:rPr>
        <w:t>% For the transfor functions above the poles negative side so they are stable</w:t>
      </w:r>
      <w:r>
        <w:rPr>
          <w:color w:val="000000"/>
        </w:rPr>
        <w:br/>
      </w:r>
      <w:r w:rsidRPr="00451C63">
        <w:rPr>
          <w:color w:val="008000"/>
        </w:rPr>
        <w:t>% In this p controller only the peak value of the system increases</w:t>
      </w:r>
      <w:r>
        <w:rPr>
          <w:color w:val="000000"/>
        </w:rPr>
        <w:br/>
      </w:r>
      <w:r>
        <w:rPr>
          <w:color w:val="000000"/>
        </w:rPr>
        <w:br/>
      </w:r>
      <w:r w:rsidRPr="00451C63">
        <w:rPr>
          <w:color w:val="008000"/>
        </w:rPr>
        <w:t>% I controller</w:t>
      </w:r>
      <w:r>
        <w:rPr>
          <w:color w:val="000000"/>
        </w:rPr>
        <w:br/>
      </w:r>
      <w:r w:rsidRPr="00451C63">
        <w:rPr>
          <w:color w:val="008000"/>
        </w:rPr>
        <w:t>%In this I controller the system become unstable</w:t>
      </w:r>
      <w:r>
        <w:rPr>
          <w:color w:val="000000"/>
        </w:rPr>
        <w:br/>
      </w:r>
      <w:r w:rsidRPr="00451C63">
        <w:rPr>
          <w:color w:val="008000"/>
        </w:rPr>
        <w:t>%beacause the poles of the system are in positive side</w:t>
      </w:r>
      <w:r>
        <w:rPr>
          <w:color w:val="000000"/>
        </w:rPr>
        <w:br/>
      </w:r>
      <w:r w:rsidRPr="00451C63">
        <w:rPr>
          <w:color w:val="008000"/>
        </w:rPr>
        <w:t>% It is also marginarlly stable pole located in origin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 w:rsidRPr="00451C63">
        <w:rPr>
          <w:color w:val="008000"/>
        </w:rPr>
        <w:t>% D controoler</w:t>
      </w:r>
      <w:r>
        <w:rPr>
          <w:color w:val="000000"/>
        </w:rPr>
        <w:br/>
      </w:r>
      <w:r w:rsidRPr="00451C63">
        <w:rPr>
          <w:color w:val="008000"/>
        </w:rPr>
        <w:t>% In this controller rise time and settling time is same as before</w:t>
      </w:r>
      <w:r>
        <w:rPr>
          <w:color w:val="000000"/>
        </w:rPr>
        <w:br/>
      </w:r>
      <w:r w:rsidRPr="00451C63">
        <w:rPr>
          <w:color w:val="008000"/>
        </w:rPr>
        <w:t>%But overshoot is increased and peak value also increases</w:t>
      </w:r>
    </w:p>
    <w:p w14:paraId="13079677" w14:textId="77777777" w:rsidR="00762905" w:rsidRDefault="00762905" w:rsidP="00762905">
      <w:pPr>
        <w:pStyle w:val="Heading1"/>
      </w:pPr>
      <w:bookmarkStart w:id="34" w:name="_Toc69372260"/>
      <w:bookmarkEnd w:id="1"/>
      <w:bookmarkEnd w:id="2"/>
      <w:bookmarkEnd w:id="3"/>
      <w:bookmarkEnd w:id="4"/>
      <w:r>
        <w:lastRenderedPageBreak/>
        <w:t>Control system - RLC circuit - Second Order System</w:t>
      </w:r>
      <w:bookmarkEnd w:id="34"/>
    </w:p>
    <w:p w14:paraId="25240955" w14:textId="77777777" w:rsidR="00762905" w:rsidRDefault="00762905" w:rsidP="00762905">
      <w:r>
        <w:t xml:space="preserve">Name - Katherapalle </w:t>
      </w:r>
      <w:proofErr w:type="spellStart"/>
      <w:r>
        <w:t>rama</w:t>
      </w:r>
      <w:proofErr w:type="spellEnd"/>
      <w:r>
        <w:t xml:space="preserve"> </w:t>
      </w:r>
      <w:proofErr w:type="spellStart"/>
      <w:r>
        <w:t>subba</w:t>
      </w:r>
      <w:proofErr w:type="spellEnd"/>
      <w:r>
        <w:t xml:space="preserve"> </w:t>
      </w:r>
      <w:proofErr w:type="spellStart"/>
      <w:r>
        <w:t>reddy</w:t>
      </w:r>
      <w:proofErr w:type="spellEnd"/>
      <w:r>
        <w:t xml:space="preserve"> PS No - 99003759 Date - 07/04/2021 Version - 2.0</w:t>
      </w:r>
    </w:p>
    <w:p w14:paraId="7286BAE6" w14:textId="77777777" w:rsidR="00762905" w:rsidRDefault="00762905" w:rsidP="00762905">
      <w:pPr>
        <w:pStyle w:val="TOC2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\o "2-2" </w:instrText>
      </w:r>
      <w:r>
        <w:fldChar w:fldCharType="separate"/>
      </w:r>
      <w:r>
        <w:rPr>
          <w:noProof/>
        </w:rPr>
        <w:t>plant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_Toc68193546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5BCEC29" w14:textId="77777777" w:rsidR="00762905" w:rsidRDefault="00762905" w:rsidP="00762905">
      <w:pPr>
        <w:pStyle w:val="TOC2"/>
        <w:tabs>
          <w:tab w:val="right" w:leader="dot" w:pos="9350"/>
        </w:tabs>
        <w:rPr>
          <w:noProof/>
        </w:rPr>
      </w:pPr>
      <w:r>
        <w:rPr>
          <w:noProof/>
        </w:rPr>
        <w:t>Math analysis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_Toc68193547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BBCBC3C" w14:textId="77777777" w:rsidR="00762905" w:rsidRDefault="00762905" w:rsidP="00762905">
      <w:pPr>
        <w:pStyle w:val="TOC2"/>
        <w:tabs>
          <w:tab w:val="right" w:leader="dot" w:pos="9350"/>
        </w:tabs>
        <w:rPr>
          <w:noProof/>
        </w:rPr>
      </w:pPr>
      <w:r>
        <w:rPr>
          <w:noProof/>
        </w:rPr>
        <w:t>Tool Analysis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_Toc68193548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028E0D63" w14:textId="77777777" w:rsidR="00762905" w:rsidRDefault="00762905" w:rsidP="00762905">
      <w:pPr>
        <w:pStyle w:val="TOC2"/>
        <w:tabs>
          <w:tab w:val="right" w:leader="dot" w:pos="9350"/>
        </w:tabs>
        <w:rPr>
          <w:noProof/>
        </w:rPr>
      </w:pPr>
      <w:r>
        <w:rPr>
          <w:noProof/>
        </w:rPr>
        <w:t>Comparision Analysis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_Toc68193549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EA43C4C" w14:textId="77777777" w:rsidR="00762905" w:rsidRDefault="00762905" w:rsidP="00762905">
      <w:pPr>
        <w:pStyle w:val="Heading2"/>
      </w:pPr>
      <w:r>
        <w:fldChar w:fldCharType="end"/>
      </w:r>
      <w:bookmarkStart w:id="35" w:name="_Toc68193546"/>
      <w:bookmarkStart w:id="36" w:name="_Toc69372261"/>
      <w:r>
        <w:t>plant description</w:t>
      </w:r>
      <w:bookmarkEnd w:id="35"/>
      <w:bookmarkEnd w:id="36"/>
    </w:p>
    <w:p w14:paraId="1DAA0555" w14:textId="77777777" w:rsidR="00762905" w:rsidRDefault="00762905" w:rsidP="00762905">
      <w:r>
        <w:t>implementation</w:t>
      </w:r>
    </w:p>
    <w:p w14:paraId="1E9B5091" w14:textId="77777777" w:rsidR="00762905" w:rsidRDefault="00762905" w:rsidP="00762905">
      <w:pPr>
        <w:pStyle w:val="MATLABCode"/>
        <w:rPr>
          <w:color w:val="000000"/>
        </w:rPr>
      </w:pPr>
      <w:r w:rsidRPr="00872223">
        <w:rPr>
          <w:color w:val="008000"/>
        </w:rPr>
        <w:t>%This plant has a model for RLC circuit.</w:t>
      </w:r>
      <w:r>
        <w:rPr>
          <w:color w:val="000000"/>
        </w:rPr>
        <w:br/>
      </w:r>
      <w:r w:rsidRPr="00872223">
        <w:rPr>
          <w:color w:val="008000"/>
        </w:rPr>
        <w:t>%The 3 different values of R, L and C are analyzed</w:t>
      </w:r>
      <w:r>
        <w:rPr>
          <w:color w:val="000000"/>
        </w:rPr>
        <w:br/>
      </w:r>
      <w:r>
        <w:rPr>
          <w:color w:val="000000"/>
        </w:rPr>
        <w:br/>
      </w:r>
      <w:r w:rsidRPr="00872223">
        <w:rPr>
          <w:color w:val="008000"/>
        </w:rPr>
        <w:t>% Equation = V(t) = I(t)R + L{dI(t)/dt} + {1/C}{int(I(t)dt)}</w:t>
      </w:r>
      <w:r>
        <w:rPr>
          <w:color w:val="000000"/>
        </w:rPr>
        <w:br/>
      </w:r>
      <w:r w:rsidRPr="00872223">
        <w:rPr>
          <w:color w:val="008000"/>
        </w:rPr>
        <w:t>% V(t) = I(t)R + L{\frac{dI(t)}{dt}} + \frac{1}{C}  \int I(t)dt</w:t>
      </w:r>
    </w:p>
    <w:p w14:paraId="476E977A" w14:textId="77777777" w:rsidR="00762905" w:rsidRDefault="00762905" w:rsidP="00762905">
      <w:pPr>
        <w:pStyle w:val="Heading2"/>
      </w:pPr>
      <w:bookmarkStart w:id="37" w:name="_Toc68193547"/>
      <w:bookmarkStart w:id="38" w:name="_Toc69372262"/>
      <w:r>
        <w:t>Math analysis</w:t>
      </w:r>
      <w:bookmarkEnd w:id="37"/>
      <w:bookmarkEnd w:id="38"/>
    </w:p>
    <w:p w14:paraId="78B60420" w14:textId="77777777" w:rsidR="00762905" w:rsidRDefault="00762905" w:rsidP="00762905">
      <w:r>
        <w:t xml:space="preserve">I- Time D- </w:t>
      </w:r>
      <w:proofErr w:type="gramStart"/>
      <w:r>
        <w:t>V,I</w:t>
      </w:r>
      <w:proofErr w:type="gramEnd"/>
      <w:r>
        <w:t xml:space="preserve"> C- R,L,C</w:t>
      </w:r>
    </w:p>
    <w:p w14:paraId="79C93389" w14:textId="77777777" w:rsidR="00762905" w:rsidRDefault="00762905" w:rsidP="00762905">
      <w:pPr>
        <w:pStyle w:val="MATLABCode"/>
        <w:rPr>
          <w:color w:val="000000"/>
        </w:rPr>
      </w:pPr>
      <w:r w:rsidRPr="00872223">
        <w:rPr>
          <w:color w:val="008000"/>
        </w:rPr>
        <w:t>%roots = −(ξ</w:t>
      </w:r>
      <w:r w:rsidRPr="00872223">
        <w:rPr>
          <w:rFonts w:ascii="Cambria Math" w:hAnsi="Cambria Math" w:cs="Cambria Math"/>
          <w:color w:val="008000"/>
        </w:rPr>
        <w:t>∗</w:t>
      </w:r>
      <w:r w:rsidRPr="00872223">
        <w:rPr>
          <w:color w:val="008000"/>
        </w:rPr>
        <w:t>Wn)</w:t>
      </w:r>
      <w:r w:rsidRPr="00872223">
        <w:rPr>
          <w:rFonts w:cs="Lucida Console"/>
          <w:color w:val="008000"/>
        </w:rPr>
        <w:t>±√</w:t>
      </w:r>
      <w:r w:rsidRPr="00872223">
        <w:rPr>
          <w:color w:val="008000"/>
        </w:rPr>
        <w:t>(</w:t>
      </w:r>
      <w:r w:rsidRPr="00872223">
        <w:rPr>
          <w:rFonts w:cs="Lucida Console"/>
          <w:color w:val="008000"/>
        </w:rPr>
        <w:t>ξ</w:t>
      </w:r>
      <w:r w:rsidRPr="00872223">
        <w:rPr>
          <w:color w:val="008000"/>
        </w:rPr>
        <w:t>^2</w:t>
      </w:r>
      <w:r w:rsidRPr="00872223">
        <w:rPr>
          <w:rFonts w:cs="Lucida Console"/>
          <w:color w:val="008000"/>
        </w:rPr>
        <w:t>−</w:t>
      </w:r>
      <w:r w:rsidRPr="00872223">
        <w:rPr>
          <w:color w:val="008000"/>
        </w:rPr>
        <w:t>1)    &lt;&lt; $-(\xi*W_n) \pm \sqrt{(\xi^2 - 1)}$ &gt;&gt;</w:t>
      </w:r>
    </w:p>
    <w:p w14:paraId="36CB0EF9" w14:textId="77777777" w:rsidR="00762905" w:rsidRDefault="00762905" w:rsidP="00762905">
      <w:pPr>
        <w:pStyle w:val="Heading2"/>
      </w:pPr>
      <w:bookmarkStart w:id="39" w:name="_Toc68193548"/>
      <w:bookmarkStart w:id="40" w:name="_Toc69372263"/>
      <w:r>
        <w:t>Tool Analysis</w:t>
      </w:r>
      <w:bookmarkEnd w:id="39"/>
      <w:bookmarkEnd w:id="40"/>
    </w:p>
    <w:p w14:paraId="270A3835" w14:textId="77777777" w:rsidR="00762905" w:rsidRDefault="00762905" w:rsidP="00762905">
      <w:pPr>
        <w:pStyle w:val="MATLABCode"/>
        <w:rPr>
          <w:color w:val="000000"/>
        </w:rPr>
      </w:pPr>
      <w:r>
        <w:t>R = [10 20 30];</w:t>
      </w:r>
      <w:r>
        <w:br/>
        <w:t>L = [1.7e-3 2.1e-3 4.9e-3];</w:t>
      </w:r>
      <w:r>
        <w:br/>
        <w:t>C = [1e-6 2e-6 3e-6];</w:t>
      </w:r>
      <w:r>
        <w:br/>
      </w:r>
      <w:r>
        <w:br/>
      </w:r>
      <w:r w:rsidRPr="00872223">
        <w:rPr>
          <w:color w:val="0000FF"/>
        </w:rPr>
        <w:t>for</w:t>
      </w:r>
      <w:r>
        <w:rPr>
          <w:color w:val="000000"/>
        </w:rPr>
        <w:t xml:space="preserve"> i = 1:3</w:t>
      </w:r>
      <w:r>
        <w:rPr>
          <w:color w:val="000000"/>
        </w:rPr>
        <w:br/>
        <w:t xml:space="preserve">    tau = L(i)/R(i);</w:t>
      </w:r>
      <w:r>
        <w:rPr>
          <w:color w:val="000000"/>
        </w:rPr>
        <w:br/>
        <w:t xml:space="preserve">    T_F = tf([1/(L(i)*C(i))],[1,(1/tau),(1/(L(i)*C(i)))])</w:t>
      </w:r>
      <w:r>
        <w:rPr>
          <w:color w:val="000000"/>
        </w:rPr>
        <w:br/>
      </w:r>
      <w:r>
        <w:rPr>
          <w:color w:val="000000"/>
        </w:rPr>
        <w:br/>
        <w:t xml:space="preserve">    figure(1);</w:t>
      </w:r>
      <w:r>
        <w:rPr>
          <w:color w:val="000000"/>
        </w:rPr>
        <w:br/>
        <w:t xml:space="preserve">    subplot(2,3,i);</w:t>
      </w:r>
      <w:r>
        <w:rPr>
          <w:color w:val="000000"/>
        </w:rPr>
        <w:br/>
        <w:t xml:space="preserve">    title(</w:t>
      </w:r>
      <w:r w:rsidRPr="00872223">
        <w:rPr>
          <w:color w:val="800000"/>
        </w:rPr>
        <w:t>'Step'</w:t>
      </w:r>
      <w:r>
        <w:rPr>
          <w:color w:val="000000"/>
        </w:rPr>
        <w:t>);</w:t>
      </w:r>
      <w:r>
        <w:rPr>
          <w:color w:val="000000"/>
        </w:rPr>
        <w:br/>
        <w:t xml:space="preserve">    step(T_F);</w:t>
      </w:r>
      <w:r>
        <w:rPr>
          <w:color w:val="000000"/>
        </w:rPr>
        <w:br/>
      </w:r>
      <w:r>
        <w:rPr>
          <w:color w:val="000000"/>
        </w:rPr>
        <w:br/>
        <w:t xml:space="preserve">    subplot(2,3,i+3);</w:t>
      </w:r>
      <w:r>
        <w:rPr>
          <w:color w:val="000000"/>
        </w:rPr>
        <w:br/>
        <w:t xml:space="preserve">    title(</w:t>
      </w:r>
      <w:r w:rsidRPr="00872223">
        <w:rPr>
          <w:color w:val="800000"/>
        </w:rPr>
        <w:t>'impulse'</w:t>
      </w:r>
      <w:r>
        <w:rPr>
          <w:color w:val="000000"/>
        </w:rPr>
        <w:t>);</w:t>
      </w:r>
      <w:r>
        <w:rPr>
          <w:color w:val="000000"/>
        </w:rPr>
        <w:br/>
        <w:t xml:space="preserve">    impulse(T_F);</w:t>
      </w:r>
      <w:r>
        <w:rPr>
          <w:color w:val="000000"/>
        </w:rPr>
        <w:br/>
      </w:r>
      <w:r>
        <w:rPr>
          <w:color w:val="000000"/>
        </w:rPr>
        <w:br/>
        <w:t xml:space="preserve">    [z,p,k]= tf2zp([1/(L(i)*C(i))],[1,(1/tau),(1/(L(i)*C(i)))]);</w:t>
      </w:r>
      <w:r>
        <w:rPr>
          <w:color w:val="000000"/>
        </w:rPr>
        <w:br/>
        <w:t xml:space="preserve">    S = stepinfo(T_F)</w:t>
      </w:r>
      <w:r>
        <w:rPr>
          <w:color w:val="000000"/>
        </w:rPr>
        <w:br/>
        <w:t xml:space="preserve">    figure(2);</w:t>
      </w:r>
      <w:r>
        <w:rPr>
          <w:color w:val="000000"/>
        </w:rPr>
        <w:br/>
        <w:t xml:space="preserve">    zplane(z,p);</w:t>
      </w:r>
      <w:r>
        <w:rPr>
          <w:color w:val="000000"/>
        </w:rPr>
        <w:br/>
        <w:t xml:space="preserve">    xlim([-30000 30000]);</w:t>
      </w:r>
      <w:r>
        <w:rPr>
          <w:color w:val="000000"/>
        </w:rPr>
        <w:br/>
        <w:t xml:space="preserve">    ylim([-30000 30000]);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hold </w:t>
      </w:r>
      <w:r w:rsidRPr="00872223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    zeta = (R(i)/2)*(sqrt(C(i)/L(i)));</w:t>
      </w:r>
      <w:r>
        <w:rPr>
          <w:color w:val="000000"/>
        </w:rPr>
        <w:br/>
        <w:t xml:space="preserve">    w_n  = (1/(sqrt(L(i)*C(i))));</w:t>
      </w:r>
      <w:r>
        <w:rPr>
          <w:color w:val="000000"/>
        </w:rPr>
        <w:br/>
      </w:r>
      <w:r w:rsidRPr="00872223">
        <w:rPr>
          <w:color w:val="0000FF"/>
        </w:rPr>
        <w:t>end</w:t>
      </w:r>
    </w:p>
    <w:p w14:paraId="4E1B033F" w14:textId="77777777" w:rsidR="00762905" w:rsidRDefault="00762905" w:rsidP="00762905">
      <w:pPr>
        <w:pStyle w:val="MATLABOutput"/>
      </w:pPr>
      <w:r>
        <w:br/>
        <w:t>T_F =</w:t>
      </w:r>
      <w:r>
        <w:br/>
        <w:t xml:space="preserve"> </w:t>
      </w:r>
      <w:r>
        <w:br/>
        <w:t xml:space="preserve">         5.882e08</w:t>
      </w:r>
      <w:r>
        <w:br/>
        <w:t xml:space="preserve">  -----------------------</w:t>
      </w:r>
      <w:r>
        <w:br/>
        <w:t xml:space="preserve">  s^2 + 5882 s + 5.882e08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4.7299e-05</w:t>
      </w:r>
      <w:r>
        <w:br/>
        <w:t xml:space="preserve">    SettlingTime: 0.0013</w:t>
      </w:r>
      <w:r>
        <w:br/>
        <w:t xml:space="preserve">     SettlingMin: 0.5364</w:t>
      </w:r>
      <w:r>
        <w:br/>
        <w:t xml:space="preserve">     SettlingMax: 1.6811</w:t>
      </w:r>
      <w:r>
        <w:br/>
        <w:t xml:space="preserve">       Overshoot: 68.1077</w:t>
      </w:r>
      <w:r>
        <w:br/>
        <w:t xml:space="preserve">      Undershoot: 0</w:t>
      </w:r>
      <w:r>
        <w:br/>
        <w:t xml:space="preserve">            Peak: 1.6811</w:t>
      </w:r>
      <w:r>
        <w:br/>
        <w:t xml:space="preserve">        PeakTime: 1.2953e-04</w:t>
      </w:r>
      <w:r>
        <w:br/>
      </w:r>
      <w:r>
        <w:br/>
      </w:r>
      <w:r>
        <w:br/>
        <w:t>T_F =</w:t>
      </w:r>
      <w:r>
        <w:br/>
        <w:t xml:space="preserve"> </w:t>
      </w:r>
      <w:r>
        <w:br/>
        <w:t xml:space="preserve">         2.381e08</w:t>
      </w:r>
      <w:r>
        <w:br/>
        <w:t xml:space="preserve">  -----------------------</w:t>
      </w:r>
      <w:r>
        <w:br/>
        <w:t xml:space="preserve">  s^2 + 9524 s + 2.381e08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8.6542e-05</w:t>
      </w:r>
      <w:r>
        <w:br/>
        <w:t xml:space="preserve">    SettlingTime: 7.2631e-04</w:t>
      </w:r>
      <w:r>
        <w:br/>
        <w:t xml:space="preserve">     SettlingMin: 0.8699</w:t>
      </w:r>
      <w:r>
        <w:br/>
        <w:t xml:space="preserve">     SettlingMax: 1.3608</w:t>
      </w:r>
      <w:r>
        <w:br/>
        <w:t xml:space="preserve">       Overshoot: 36.0788</w:t>
      </w:r>
      <w:r>
        <w:br/>
        <w:t xml:space="preserve">      Undershoot: 0</w:t>
      </w:r>
      <w:r>
        <w:br/>
        <w:t xml:space="preserve">            Peak: 1.3608</w:t>
      </w:r>
      <w:r>
        <w:br/>
        <w:t xml:space="preserve">        PeakTime: 2.1276e-04</w:t>
      </w:r>
      <w:r>
        <w:br/>
      </w:r>
      <w:r>
        <w:lastRenderedPageBreak/>
        <w:br/>
      </w:r>
      <w:r>
        <w:br/>
        <w:t>T_F =</w:t>
      </w:r>
      <w:r>
        <w:br/>
        <w:t xml:space="preserve"> </w:t>
      </w:r>
      <w:r>
        <w:br/>
        <w:t xml:space="preserve">         6.803e07</w:t>
      </w:r>
      <w:r>
        <w:br/>
        <w:t xml:space="preserve">  -----------------------</w:t>
      </w:r>
      <w:r>
        <w:br/>
        <w:t xml:space="preserve">  s^2 + 6122 s + 6.803e07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1.7243e-04</w:t>
      </w:r>
      <w:r>
        <w:br/>
        <w:t xml:space="preserve">    SettlingTime: 0.0013</w:t>
      </w:r>
      <w:r>
        <w:br/>
        <w:t xml:space="preserve">     SettlingMin: 0.9190</w:t>
      </w:r>
      <w:r>
        <w:br/>
        <w:t xml:space="preserve">     SettlingMax: 1.2847</w:t>
      </w:r>
      <w:r>
        <w:br/>
        <w:t xml:space="preserve">       Overshoot: 28.4716</w:t>
      </w:r>
      <w:r>
        <w:br/>
        <w:t xml:space="preserve">      Undershoot: 0</w:t>
      </w:r>
      <w:r>
        <w:br/>
        <w:t xml:space="preserve">            Peak: 1.2847</w:t>
      </w:r>
      <w:r>
        <w:br/>
        <w:t xml:space="preserve">        PeakTime: 4.0618e-04</w:t>
      </w:r>
      <w:r>
        <w:br/>
      </w:r>
    </w:p>
    <w:p w14:paraId="7D58785A" w14:textId="19A90FB8" w:rsidR="00762905" w:rsidRDefault="00762905" w:rsidP="00762905">
      <w:r w:rsidRPr="00B43910">
        <w:rPr>
          <w:noProof/>
        </w:rPr>
        <w:lastRenderedPageBreak/>
        <w:drawing>
          <wp:inline distT="0" distB="0" distL="0" distR="0" wp14:anchorId="2714CDA7" wp14:editId="5564DE18">
            <wp:extent cx="53340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E0730" w14:textId="5E5B5674" w:rsidR="00762905" w:rsidRDefault="00762905" w:rsidP="00762905">
      <w:r w:rsidRPr="00B43910">
        <w:rPr>
          <w:noProof/>
        </w:rPr>
        <w:lastRenderedPageBreak/>
        <w:drawing>
          <wp:inline distT="0" distB="0" distL="0" distR="0" wp14:anchorId="64224D97" wp14:editId="3E304F34">
            <wp:extent cx="5334000" cy="4000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684E5" w14:textId="51902A77" w:rsidR="00762905" w:rsidRDefault="00762905" w:rsidP="00762905">
      <w:pPr>
        <w:pStyle w:val="Heading2"/>
      </w:pPr>
      <w:bookmarkStart w:id="41" w:name="_Toc68193549"/>
      <w:bookmarkStart w:id="42" w:name="_Toc69372264"/>
      <w:r>
        <w:t>Comparison Analysis</w:t>
      </w:r>
      <w:bookmarkEnd w:id="41"/>
      <w:bookmarkEnd w:id="42"/>
    </w:p>
    <w:p w14:paraId="7D951177" w14:textId="544D9B18" w:rsidR="00762905" w:rsidRDefault="00762905" w:rsidP="00762905">
      <w:r>
        <w:t>Speed Has the poles of the transf</w:t>
      </w:r>
      <w:r w:rsidR="007B5101">
        <w:t>e</w:t>
      </w:r>
      <w:r>
        <w:t xml:space="preserve">r function moves away from the origin </w:t>
      </w:r>
      <w:proofErr w:type="gramStart"/>
      <w:r>
        <w:t>The</w:t>
      </w:r>
      <w:proofErr w:type="gramEnd"/>
      <w:r>
        <w:t xml:space="preserve"> rise time is decreasing so the response of the system is speed</w:t>
      </w:r>
    </w:p>
    <w:p w14:paraId="5ACBFEFC" w14:textId="77777777" w:rsidR="00762905" w:rsidRDefault="00762905" w:rsidP="00762905">
      <w:pPr>
        <w:pStyle w:val="MATLABCode"/>
        <w:rPr>
          <w:color w:val="000000"/>
        </w:rPr>
      </w:pPr>
      <w:r w:rsidRPr="00872223">
        <w:rPr>
          <w:color w:val="008000"/>
        </w:rPr>
        <w:t>%Accuracy</w:t>
      </w:r>
      <w:r>
        <w:rPr>
          <w:color w:val="000000"/>
        </w:rPr>
        <w:br/>
      </w:r>
      <w:r w:rsidRPr="00872223">
        <w:rPr>
          <w:color w:val="008000"/>
        </w:rPr>
        <w:t>%  Has the poles of the transfor function moves away from the origin</w:t>
      </w:r>
      <w:r>
        <w:rPr>
          <w:color w:val="000000"/>
        </w:rPr>
        <w:br/>
      </w:r>
      <w:r w:rsidRPr="00872223">
        <w:rPr>
          <w:color w:val="008000"/>
        </w:rPr>
        <w:t>% The settling time is decreasing so the accuracy is more</w:t>
      </w:r>
      <w:r>
        <w:rPr>
          <w:color w:val="000000"/>
        </w:rPr>
        <w:br/>
      </w:r>
      <w:r w:rsidRPr="00872223">
        <w:rPr>
          <w:color w:val="008000"/>
        </w:rPr>
        <w:t>%Stability</w:t>
      </w:r>
      <w:r>
        <w:rPr>
          <w:color w:val="000000"/>
        </w:rPr>
        <w:br/>
      </w:r>
      <w:r w:rsidRPr="00872223">
        <w:rPr>
          <w:color w:val="008000"/>
        </w:rPr>
        <w:t>% For the transfor functions above the poles negative side so they are stable</w:t>
      </w:r>
    </w:p>
    <w:p w14:paraId="5F01F405" w14:textId="50376EDE" w:rsidR="00762905" w:rsidRPr="00872223" w:rsidRDefault="00762905" w:rsidP="00762905">
      <w:pPr>
        <w:rPr>
          <w:i/>
          <w:noProof/>
          <w:color w:val="808080"/>
        </w:rPr>
      </w:pPr>
    </w:p>
    <w:p w14:paraId="573252CE" w14:textId="79A51708" w:rsidR="00762905" w:rsidRDefault="00762905" w:rsidP="00762905">
      <w:pPr>
        <w:ind w:firstLine="0"/>
      </w:pPr>
    </w:p>
    <w:p w14:paraId="4D718CAF" w14:textId="182EFC4E" w:rsidR="00762905" w:rsidRDefault="00762905" w:rsidP="00762905">
      <w:pPr>
        <w:ind w:firstLine="0"/>
      </w:pPr>
    </w:p>
    <w:p w14:paraId="5D91F0EF" w14:textId="42D4EE4B" w:rsidR="00762905" w:rsidRDefault="00762905" w:rsidP="00762905">
      <w:pPr>
        <w:ind w:firstLine="0"/>
      </w:pPr>
    </w:p>
    <w:p w14:paraId="7DC69B8B" w14:textId="474A1DB4" w:rsidR="00762905" w:rsidRDefault="00762905" w:rsidP="00762905">
      <w:pPr>
        <w:ind w:firstLine="0"/>
      </w:pPr>
    </w:p>
    <w:p w14:paraId="01626620" w14:textId="36F48409" w:rsidR="00762905" w:rsidRDefault="00762905" w:rsidP="00762905">
      <w:pPr>
        <w:ind w:firstLine="0"/>
      </w:pPr>
    </w:p>
    <w:p w14:paraId="5D7A1FC4" w14:textId="312186FC" w:rsidR="00762905" w:rsidRDefault="00762905" w:rsidP="00762905">
      <w:pPr>
        <w:ind w:firstLine="0"/>
      </w:pPr>
    </w:p>
    <w:p w14:paraId="6E4430C9" w14:textId="4910748C" w:rsidR="00762905" w:rsidRDefault="00762905" w:rsidP="00762905">
      <w:pPr>
        <w:ind w:firstLine="0"/>
      </w:pPr>
    </w:p>
    <w:p w14:paraId="1753FD7F" w14:textId="0C30B46D" w:rsidR="00762905" w:rsidRDefault="00762905" w:rsidP="00762905">
      <w:pPr>
        <w:ind w:firstLine="0"/>
      </w:pPr>
    </w:p>
    <w:p w14:paraId="4386716B" w14:textId="17B9FC13" w:rsidR="00762905" w:rsidRDefault="00762905" w:rsidP="00762905">
      <w:pPr>
        <w:ind w:firstLine="0"/>
      </w:pPr>
    </w:p>
    <w:p w14:paraId="55083573" w14:textId="36F760BC" w:rsidR="00762905" w:rsidRDefault="00762905" w:rsidP="00762905">
      <w:pPr>
        <w:ind w:firstLine="0"/>
      </w:pPr>
    </w:p>
    <w:p w14:paraId="4B46CB9C" w14:textId="75FE0C2A" w:rsidR="00762905" w:rsidRDefault="00762905" w:rsidP="00762905">
      <w:pPr>
        <w:ind w:firstLine="0"/>
      </w:pPr>
    </w:p>
    <w:p w14:paraId="1A00255D" w14:textId="77777777" w:rsidR="00762905" w:rsidRDefault="00762905" w:rsidP="00762905">
      <w:pPr>
        <w:pStyle w:val="Heading1"/>
      </w:pPr>
      <w:bookmarkStart w:id="43" w:name="_Toc69372265"/>
      <w:r>
        <w:t>Control system - RLC circuit - Second Order System</w:t>
      </w:r>
      <w:bookmarkEnd w:id="43"/>
    </w:p>
    <w:p w14:paraId="2E089810" w14:textId="08AA120D" w:rsidR="00762905" w:rsidRDefault="00762905" w:rsidP="00762905">
      <w:pPr>
        <w:pStyle w:val="Heading2"/>
      </w:pPr>
      <w:bookmarkStart w:id="44" w:name="_Toc68193434"/>
      <w:bookmarkStart w:id="45" w:name="_Toc69372266"/>
      <w:r>
        <w:t>Plant Description</w:t>
      </w:r>
      <w:bookmarkEnd w:id="44"/>
      <w:bookmarkEnd w:id="45"/>
    </w:p>
    <w:p w14:paraId="1ABE7C00" w14:textId="77777777" w:rsidR="00762905" w:rsidRDefault="00762905" w:rsidP="00762905">
      <w:r>
        <w:t>implementation</w:t>
      </w:r>
    </w:p>
    <w:p w14:paraId="18A7CBD7" w14:textId="77777777" w:rsidR="00762905" w:rsidRDefault="00762905" w:rsidP="00762905">
      <w:pPr>
        <w:pStyle w:val="MATLABCode"/>
        <w:rPr>
          <w:color w:val="000000"/>
        </w:rPr>
      </w:pPr>
      <w:r w:rsidRPr="00997BE2">
        <w:rPr>
          <w:color w:val="008000"/>
        </w:rPr>
        <w:t>%This plant has a model for RL circuit.</w:t>
      </w:r>
      <w:r>
        <w:rPr>
          <w:color w:val="000000"/>
        </w:rPr>
        <w:br/>
      </w:r>
      <w:r w:rsidRPr="00997BE2">
        <w:rPr>
          <w:color w:val="008000"/>
        </w:rPr>
        <w:t>%The 3 different values of R, L and C are analyzed</w:t>
      </w:r>
      <w:r>
        <w:rPr>
          <w:color w:val="000000"/>
        </w:rPr>
        <w:br/>
      </w:r>
      <w:r>
        <w:rPr>
          <w:color w:val="000000"/>
        </w:rPr>
        <w:br/>
      </w:r>
      <w:r w:rsidRPr="00997BE2">
        <w:rPr>
          <w:color w:val="008000"/>
        </w:rPr>
        <w:t>% equation- V(t)= I(t)R + L{dI(t)/dt} + (1/c)(integ(Idt);</w:t>
      </w:r>
    </w:p>
    <w:p w14:paraId="7843C7A6" w14:textId="77777777" w:rsidR="00762905" w:rsidRDefault="00762905" w:rsidP="00762905">
      <w:pPr>
        <w:pStyle w:val="Heading2"/>
      </w:pPr>
      <w:bookmarkStart w:id="46" w:name="_Toc68193435"/>
      <w:bookmarkStart w:id="47" w:name="_Toc69372267"/>
      <w:r>
        <w:t>Math analysis</w:t>
      </w:r>
      <w:bookmarkEnd w:id="46"/>
      <w:bookmarkEnd w:id="47"/>
    </w:p>
    <w:p w14:paraId="5B4F359F" w14:textId="77777777" w:rsidR="00762905" w:rsidRDefault="00762905" w:rsidP="00762905">
      <w:r>
        <w:t xml:space="preserve">I- t D- </w:t>
      </w:r>
      <w:proofErr w:type="gramStart"/>
      <w:r>
        <w:t>V,I</w:t>
      </w:r>
      <w:proofErr w:type="gramEnd"/>
      <w:r>
        <w:t xml:space="preserve"> C- R,L,C</w:t>
      </w:r>
    </w:p>
    <w:p w14:paraId="08C8FA98" w14:textId="77777777" w:rsidR="00762905" w:rsidRDefault="00762905" w:rsidP="00762905">
      <w:pPr>
        <w:pStyle w:val="Heading2"/>
      </w:pPr>
      <w:bookmarkStart w:id="48" w:name="_Toc68193436"/>
      <w:bookmarkStart w:id="49" w:name="_Toc69372268"/>
      <w:r>
        <w:t>Roots calculation</w:t>
      </w:r>
      <w:bookmarkEnd w:id="48"/>
      <w:bookmarkEnd w:id="49"/>
    </w:p>
    <w:p w14:paraId="214246ED" w14:textId="77777777" w:rsidR="00762905" w:rsidRDefault="00762905" w:rsidP="00762905">
      <w:proofErr w:type="spellStart"/>
      <w:r>
        <w:t>Wn</w:t>
      </w:r>
      <w:proofErr w:type="spellEnd"/>
      <w:r>
        <w:t xml:space="preserve"> = 1/sqrt(LC); eta = R/2(sqrt(C/L)); S= -eta*</w:t>
      </w:r>
      <w:proofErr w:type="spellStart"/>
      <w:r>
        <w:t>Wn+Wn</w:t>
      </w:r>
      <w:proofErr w:type="spellEnd"/>
      <w:r>
        <w:t>*sqrt(eta^2-1); S= -eta*</w:t>
      </w:r>
      <w:proofErr w:type="spellStart"/>
      <w:r>
        <w:t>Wn+Wn</w:t>
      </w:r>
      <w:proofErr w:type="spellEnd"/>
      <w:r>
        <w:t>*sqrt(eta^2-1); -0.2941 + 2.4075i, -0.2941 - 2.4075i  -0.4762 + 1.4677i, -0.4762 - 1.4677i -3.0612 + 7.6587i, -3.0612 - 7.6587i</w:t>
      </w:r>
    </w:p>
    <w:p w14:paraId="06A7C44C" w14:textId="77777777" w:rsidR="00762905" w:rsidRDefault="00762905" w:rsidP="00762905">
      <w:pPr>
        <w:pStyle w:val="Heading2"/>
      </w:pPr>
      <w:bookmarkStart w:id="50" w:name="_Toc68193437"/>
      <w:bookmarkStart w:id="51" w:name="_Toc69372269"/>
      <w:r>
        <w:t>Tool Analysis</w:t>
      </w:r>
      <w:bookmarkEnd w:id="50"/>
      <w:bookmarkEnd w:id="51"/>
    </w:p>
    <w:p w14:paraId="6D22550C" w14:textId="77777777" w:rsidR="00762905" w:rsidRDefault="00762905" w:rsidP="00762905">
      <w:pPr>
        <w:pStyle w:val="MATLABCode"/>
        <w:rPr>
          <w:color w:val="000000"/>
        </w:rPr>
      </w:pPr>
      <w:r>
        <w:t>R = [10 20 30];</w:t>
      </w:r>
      <w:r>
        <w:br/>
        <w:t>L = [1.7e-3 2.1e-3 4.9e-3];</w:t>
      </w:r>
      <w:r>
        <w:br/>
        <w:t>C = [1e-6 2e-6 3e-6];</w:t>
      </w:r>
      <w:r>
        <w:br/>
      </w:r>
      <w:r>
        <w:br/>
      </w:r>
      <w:r w:rsidRPr="00997BE2">
        <w:rPr>
          <w:color w:val="0000FF"/>
        </w:rPr>
        <w:t>for</w:t>
      </w:r>
      <w:r>
        <w:rPr>
          <w:color w:val="000000"/>
        </w:rPr>
        <w:t xml:space="preserve"> i = 1:3</w:t>
      </w:r>
      <w:r>
        <w:rPr>
          <w:color w:val="000000"/>
        </w:rPr>
        <w:br/>
        <w:t xml:space="preserve">    tau = L(i)/R(i);</w:t>
      </w:r>
      <w:r>
        <w:rPr>
          <w:color w:val="000000"/>
        </w:rPr>
        <w:br/>
        <w:t xml:space="preserve">    sys_ol = tf([1/(L(i)*C(i))],[1,(1/tau),(1/(L(i)*C(i)))])</w:t>
      </w:r>
      <w:r>
        <w:rPr>
          <w:color w:val="000000"/>
        </w:rPr>
        <w:br/>
        <w:t xml:space="preserve">    [z p k] = tf2zp([1/(L(i)*C(i))],[1,(1/tau),(1/(L(i)*C(i)))])</w:t>
      </w:r>
      <w:r>
        <w:rPr>
          <w:color w:val="000000"/>
        </w:rPr>
        <w:br/>
        <w:t xml:space="preserve">    stepinfo(sys_ol)</w:t>
      </w:r>
      <w:r>
        <w:rPr>
          <w:color w:val="000000"/>
        </w:rPr>
        <w:br/>
        <w:t xml:space="preserve">    sys_cl = feedback(sys_ol,1)</w:t>
      </w:r>
      <w:r>
        <w:rPr>
          <w:color w:val="000000"/>
        </w:rPr>
        <w:br/>
        <w:t xml:space="preserve">    stepinfo(sys_cl)</w:t>
      </w:r>
      <w:r>
        <w:rPr>
          <w:color w:val="000000"/>
        </w:rPr>
        <w:br/>
      </w:r>
      <w:r>
        <w:rPr>
          <w:color w:val="000000"/>
        </w:rPr>
        <w:br/>
        <w:t xml:space="preserve">    [GC_PI,info_PI] = pidtune(sys_ol,</w:t>
      </w:r>
      <w:r w:rsidRPr="00997BE2">
        <w:rPr>
          <w:color w:val="800000"/>
        </w:rPr>
        <w:t>'PI'</w:t>
      </w:r>
      <w:r>
        <w:rPr>
          <w:color w:val="000000"/>
        </w:rPr>
        <w:t>);</w:t>
      </w:r>
      <w:r>
        <w:rPr>
          <w:color w:val="000000"/>
        </w:rPr>
        <w:br/>
        <w:t xml:space="preserve">     sys_cl_PI = feedback(sys_ol * GC_PI,1)</w:t>
      </w:r>
      <w:r>
        <w:rPr>
          <w:color w:val="000000"/>
        </w:rPr>
        <w:br/>
        <w:t xml:space="preserve">    stepinfo(sys_cl_PI)</w:t>
      </w:r>
      <w:r>
        <w:rPr>
          <w:color w:val="000000"/>
        </w:rPr>
        <w:br/>
      </w:r>
      <w:r>
        <w:rPr>
          <w:color w:val="000000"/>
        </w:rPr>
        <w:br/>
        <w:t xml:space="preserve">    [GC_PD,info_PD] = pidtune(sys_ol,</w:t>
      </w:r>
      <w:r w:rsidRPr="00997BE2">
        <w:rPr>
          <w:color w:val="800000"/>
        </w:rPr>
        <w:t>'PD'</w:t>
      </w:r>
      <w:r>
        <w:rPr>
          <w:color w:val="000000"/>
        </w:rPr>
        <w:t>)</w:t>
      </w:r>
      <w:r>
        <w:rPr>
          <w:color w:val="000000"/>
        </w:rPr>
        <w:br/>
        <w:t xml:space="preserve">    sys_cl_PD = feedback(sys_ol * GC_PD,1)</w:t>
      </w:r>
      <w:r>
        <w:rPr>
          <w:color w:val="000000"/>
        </w:rPr>
        <w:br/>
      </w:r>
      <w:r>
        <w:rPr>
          <w:color w:val="000000"/>
        </w:rPr>
        <w:br/>
        <w:t xml:space="preserve">    stepinfo(sys_cl_PD);</w:t>
      </w:r>
      <w:r>
        <w:rPr>
          <w:color w:val="000000"/>
        </w:rPr>
        <w:br/>
        <w:t xml:space="preserve">    [GC_PID,info_PID] = pidtune(sys_ol,</w:t>
      </w:r>
      <w:r w:rsidRPr="00997BE2">
        <w:rPr>
          <w:color w:val="800000"/>
        </w:rPr>
        <w:t>'PID'</w:t>
      </w:r>
      <w:r>
        <w:rPr>
          <w:color w:val="000000"/>
        </w:rPr>
        <w:t>);</w:t>
      </w:r>
      <w:r>
        <w:rPr>
          <w:color w:val="000000"/>
        </w:rPr>
        <w:br/>
        <w:t xml:space="preserve">    sys_cl_PID = feedback(sys_ol * GC_PID,1)</w:t>
      </w:r>
      <w:r>
        <w:rPr>
          <w:color w:val="000000"/>
        </w:rPr>
        <w:br/>
        <w:t xml:space="preserve">    stepinfo(sys_cl_PID)</w:t>
      </w:r>
      <w:r>
        <w:rPr>
          <w:color w:val="000000"/>
        </w:rPr>
        <w:br/>
      </w:r>
      <w:r>
        <w:rPr>
          <w:color w:val="000000"/>
        </w:rPr>
        <w:lastRenderedPageBreak/>
        <w:br/>
      </w:r>
      <w:r w:rsidRPr="00997BE2">
        <w:rPr>
          <w:color w:val="008000"/>
        </w:rPr>
        <w:t>% input response plots</w:t>
      </w:r>
      <w:r>
        <w:rPr>
          <w:color w:val="000000"/>
        </w:rPr>
        <w:br/>
        <w:t xml:space="preserve">    figure(1);</w:t>
      </w:r>
      <w:r>
        <w:rPr>
          <w:color w:val="000000"/>
        </w:rPr>
        <w:br/>
        <w:t xml:space="preserve">    subplot(4,3,i);</w:t>
      </w:r>
      <w:r>
        <w:rPr>
          <w:color w:val="000000"/>
        </w:rPr>
        <w:br/>
        <w:t xml:space="preserve">    step(sys_ol);</w:t>
      </w:r>
      <w:r>
        <w:rPr>
          <w:color w:val="000000"/>
        </w:rPr>
        <w:br/>
        <w:t xml:space="preserve">    title([</w:t>
      </w:r>
      <w:r w:rsidRPr="00997BE2">
        <w:rPr>
          <w:color w:val="800000"/>
        </w:rPr>
        <w:t>'Step of '</w:t>
      </w:r>
      <w:r>
        <w:rPr>
          <w:color w:val="000000"/>
        </w:rPr>
        <w:t>, num2str(i) ,</w:t>
      </w:r>
      <w:r w:rsidRPr="00997BE2">
        <w:rPr>
          <w:color w:val="800000"/>
        </w:rPr>
        <w:t>'th OL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subplot(4,3,i+3);</w:t>
      </w:r>
      <w:r>
        <w:rPr>
          <w:color w:val="000000"/>
        </w:rPr>
        <w:br/>
        <w:t xml:space="preserve">    impulse(sys_ol);</w:t>
      </w:r>
      <w:r>
        <w:rPr>
          <w:color w:val="000000"/>
        </w:rPr>
        <w:br/>
        <w:t xml:space="preserve">    title([</w:t>
      </w:r>
      <w:r w:rsidRPr="00997BE2">
        <w:rPr>
          <w:color w:val="800000"/>
        </w:rPr>
        <w:t>'impulse of '</w:t>
      </w:r>
      <w:r>
        <w:rPr>
          <w:color w:val="000000"/>
        </w:rPr>
        <w:t>, num2str(i) ,</w:t>
      </w:r>
      <w:r w:rsidRPr="00997BE2">
        <w:rPr>
          <w:color w:val="800000"/>
        </w:rPr>
        <w:t>'th OL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subplot(4,3,i+6);</w:t>
      </w:r>
      <w:r>
        <w:rPr>
          <w:color w:val="000000"/>
        </w:rPr>
        <w:br/>
        <w:t xml:space="preserve">    step(sys_cl);</w:t>
      </w:r>
      <w:r>
        <w:rPr>
          <w:color w:val="000000"/>
        </w:rPr>
        <w:br/>
        <w:t xml:space="preserve">    title([</w:t>
      </w:r>
      <w:r w:rsidRPr="00997BE2">
        <w:rPr>
          <w:color w:val="800000"/>
        </w:rPr>
        <w:t>'Step of '</w:t>
      </w:r>
      <w:r>
        <w:rPr>
          <w:color w:val="000000"/>
        </w:rPr>
        <w:t>, num2str(i) ,</w:t>
      </w:r>
      <w:r w:rsidRPr="00997BE2">
        <w:rPr>
          <w:color w:val="800000"/>
        </w:rPr>
        <w:t>'th CL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subplot(4,3,i+9);</w:t>
      </w:r>
      <w:r>
        <w:rPr>
          <w:color w:val="000000"/>
        </w:rPr>
        <w:br/>
        <w:t xml:space="preserve">    impulse(sys_cl);</w:t>
      </w:r>
      <w:r>
        <w:rPr>
          <w:color w:val="000000"/>
        </w:rPr>
        <w:br/>
        <w:t xml:space="preserve">    title([</w:t>
      </w:r>
      <w:r w:rsidRPr="00997BE2">
        <w:rPr>
          <w:color w:val="800000"/>
        </w:rPr>
        <w:t>'impulse of '</w:t>
      </w:r>
      <w:r>
        <w:rPr>
          <w:color w:val="000000"/>
        </w:rPr>
        <w:t>, num2str(i) ,</w:t>
      </w:r>
      <w:r w:rsidRPr="00997BE2">
        <w:rPr>
          <w:color w:val="800000"/>
        </w:rPr>
        <w:t>'th CL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</w:r>
      <w:r w:rsidRPr="00997BE2">
        <w:rPr>
          <w:color w:val="008000"/>
        </w:rPr>
        <w:t>% controller plots</w:t>
      </w:r>
      <w:r>
        <w:rPr>
          <w:color w:val="000000"/>
        </w:rPr>
        <w:br/>
        <w:t xml:space="preserve">    figure(2);</w:t>
      </w:r>
      <w:r>
        <w:rPr>
          <w:color w:val="000000"/>
        </w:rPr>
        <w:br/>
        <w:t xml:space="preserve">    subplot(4,3,i);</w:t>
      </w:r>
      <w:r>
        <w:rPr>
          <w:color w:val="000000"/>
        </w:rPr>
        <w:br/>
        <w:t xml:space="preserve">    step(sys_cl)</w:t>
      </w:r>
      <w:r>
        <w:rPr>
          <w:color w:val="000000"/>
        </w:rPr>
        <w:br/>
        <w:t xml:space="preserve">    title([</w:t>
      </w:r>
      <w:r w:rsidRPr="00997BE2">
        <w:rPr>
          <w:color w:val="800000"/>
        </w:rPr>
        <w:t>'CL Uncontrolled response of '</w:t>
      </w:r>
      <w:r>
        <w:rPr>
          <w:color w:val="000000"/>
        </w:rPr>
        <w:t>, num2str(i) ,</w:t>
      </w:r>
      <w:r w:rsidRPr="00997BE2">
        <w:rPr>
          <w:color w:val="800000"/>
        </w:rPr>
        <w:t>'th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subplot(4,3,i+3);</w:t>
      </w:r>
      <w:r>
        <w:rPr>
          <w:color w:val="000000"/>
        </w:rPr>
        <w:br/>
        <w:t xml:space="preserve">    step(sys_cl_PI)</w:t>
      </w:r>
      <w:r>
        <w:rPr>
          <w:color w:val="000000"/>
        </w:rPr>
        <w:br/>
        <w:t xml:space="preserve">    title([</w:t>
      </w:r>
      <w:r w:rsidRPr="00997BE2">
        <w:rPr>
          <w:color w:val="800000"/>
        </w:rPr>
        <w:t>'CL PI controlled response of '</w:t>
      </w:r>
      <w:r>
        <w:rPr>
          <w:color w:val="000000"/>
        </w:rPr>
        <w:t>, num2str(i) ,</w:t>
      </w:r>
      <w:r w:rsidRPr="00997BE2">
        <w:rPr>
          <w:color w:val="800000"/>
        </w:rPr>
        <w:t>'th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subplot(4,3,i+6);</w:t>
      </w:r>
      <w:r>
        <w:rPr>
          <w:color w:val="000000"/>
        </w:rPr>
        <w:br/>
        <w:t xml:space="preserve">    step(sys_cl_PD)</w:t>
      </w:r>
      <w:r>
        <w:rPr>
          <w:color w:val="000000"/>
        </w:rPr>
        <w:br/>
        <w:t xml:space="preserve">    title([</w:t>
      </w:r>
      <w:r w:rsidRPr="00997BE2">
        <w:rPr>
          <w:color w:val="800000"/>
        </w:rPr>
        <w:t>'CL PD controlled response of '</w:t>
      </w:r>
      <w:r>
        <w:rPr>
          <w:color w:val="000000"/>
        </w:rPr>
        <w:t>, num2str(i) ,</w:t>
      </w:r>
      <w:r w:rsidRPr="00997BE2">
        <w:rPr>
          <w:color w:val="800000"/>
        </w:rPr>
        <w:t>'th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subplot(4,3,i+9);</w:t>
      </w:r>
      <w:r>
        <w:rPr>
          <w:color w:val="000000"/>
        </w:rPr>
        <w:br/>
        <w:t xml:space="preserve">    step(sys_cl_PID);</w:t>
      </w:r>
      <w:r>
        <w:rPr>
          <w:color w:val="000000"/>
        </w:rPr>
        <w:br/>
        <w:t xml:space="preserve">    title([</w:t>
      </w:r>
      <w:r w:rsidRPr="00997BE2">
        <w:rPr>
          <w:color w:val="800000"/>
        </w:rPr>
        <w:t>'CL PID controlled response of '</w:t>
      </w:r>
      <w:r>
        <w:rPr>
          <w:color w:val="000000"/>
        </w:rPr>
        <w:t>, num2str(i) ,</w:t>
      </w:r>
      <w:r w:rsidRPr="00997BE2">
        <w:rPr>
          <w:color w:val="800000"/>
        </w:rPr>
        <w:t>'th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</w:r>
      <w:r w:rsidRPr="00997BE2">
        <w:rPr>
          <w:color w:val="008000"/>
        </w:rPr>
        <w:t>% Bode plots</w:t>
      </w:r>
      <w:r>
        <w:rPr>
          <w:color w:val="000000"/>
        </w:rPr>
        <w:br/>
        <w:t xml:space="preserve">    figure(3);</w:t>
      </w:r>
      <w:r>
        <w:rPr>
          <w:color w:val="000000"/>
        </w:rPr>
        <w:br/>
        <w:t xml:space="preserve">    subplot(3,3,i);</w:t>
      </w:r>
      <w:r>
        <w:rPr>
          <w:color w:val="000000"/>
        </w:rPr>
        <w:br/>
        <w:t xml:space="preserve">    bode(sys_ol)</w:t>
      </w:r>
      <w:r>
        <w:rPr>
          <w:color w:val="000000"/>
        </w:rPr>
        <w:br/>
        <w:t xml:space="preserve">    title([</w:t>
      </w:r>
      <w:r w:rsidRPr="00997BE2">
        <w:rPr>
          <w:color w:val="800000"/>
        </w:rPr>
        <w:t>'OL of '</w:t>
      </w:r>
      <w:r>
        <w:rPr>
          <w:color w:val="000000"/>
        </w:rPr>
        <w:t>,num2str(i),</w:t>
      </w:r>
      <w:r w:rsidRPr="00997BE2">
        <w:rPr>
          <w:color w:val="800000"/>
        </w:rPr>
        <w:t>'th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subplot(3,3,i+3);</w:t>
      </w:r>
      <w:r>
        <w:rPr>
          <w:color w:val="000000"/>
        </w:rPr>
        <w:br/>
        <w:t xml:space="preserve">    bode(sys_cl)</w:t>
      </w:r>
      <w:r>
        <w:rPr>
          <w:color w:val="000000"/>
        </w:rPr>
        <w:br/>
        <w:t xml:space="preserve">    title([</w:t>
      </w:r>
      <w:r w:rsidRPr="00997BE2">
        <w:rPr>
          <w:color w:val="800000"/>
        </w:rPr>
        <w:t>'CL uncontrolled '</w:t>
      </w:r>
      <w:r>
        <w:rPr>
          <w:color w:val="000000"/>
        </w:rPr>
        <w:t>,num2str(i),</w:t>
      </w:r>
      <w:r w:rsidRPr="00997BE2">
        <w:rPr>
          <w:color w:val="800000"/>
        </w:rPr>
        <w:t>'th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subplot(3,3,i+6);</w:t>
      </w:r>
      <w:r>
        <w:rPr>
          <w:color w:val="000000"/>
        </w:rPr>
        <w:br/>
        <w:t xml:space="preserve">    bode(sys_cl_PID)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title([</w:t>
      </w:r>
      <w:r w:rsidRPr="00997BE2">
        <w:rPr>
          <w:color w:val="800000"/>
        </w:rPr>
        <w:t>'CL PID controlled '</w:t>
      </w:r>
      <w:r>
        <w:rPr>
          <w:color w:val="000000"/>
        </w:rPr>
        <w:t>,num2str(i),</w:t>
      </w:r>
      <w:r w:rsidRPr="00997BE2">
        <w:rPr>
          <w:color w:val="800000"/>
        </w:rPr>
        <w:t>'th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</w:r>
      <w:r w:rsidRPr="00997BE2">
        <w:rPr>
          <w:color w:val="0000FF"/>
        </w:rPr>
        <w:t>end</w:t>
      </w:r>
    </w:p>
    <w:p w14:paraId="5925AB76" w14:textId="77777777" w:rsidR="00762905" w:rsidRDefault="00762905" w:rsidP="00762905">
      <w:pPr>
        <w:pStyle w:val="MATLABOutput"/>
      </w:pPr>
      <w:r>
        <w:br/>
        <w:t>sys_ol =</w:t>
      </w:r>
      <w:r>
        <w:br/>
        <w:t xml:space="preserve"> </w:t>
      </w:r>
      <w:r>
        <w:br/>
        <w:t xml:space="preserve">         5.882e08</w:t>
      </w:r>
      <w:r>
        <w:br/>
        <w:t xml:space="preserve">  -----------------------</w:t>
      </w:r>
      <w:r>
        <w:br/>
        <w:t xml:space="preserve">  s^2 + 5882 s + 5.882e08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1.0e+04 *</w:t>
      </w:r>
      <w:r>
        <w:br/>
      </w:r>
      <w:r>
        <w:br/>
        <w:t xml:space="preserve">  -0.2941 + 2.4075i</w:t>
      </w:r>
      <w:r>
        <w:br/>
        <w:t xml:space="preserve">  -0.2941 - 2.4075i</w:t>
      </w:r>
      <w:r>
        <w:br/>
      </w:r>
      <w:r>
        <w:br/>
      </w:r>
      <w:r>
        <w:br/>
        <w:t>k =</w:t>
      </w:r>
      <w:r>
        <w:br/>
      </w:r>
      <w:r>
        <w:br/>
        <w:t xml:space="preserve">   5.8824e+08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4.7299e-05</w:t>
      </w:r>
      <w:r>
        <w:br/>
        <w:t xml:space="preserve">    SettlingTime: 0.0013</w:t>
      </w:r>
      <w:r>
        <w:br/>
        <w:t xml:space="preserve">     SettlingMin: 0.5364</w:t>
      </w:r>
      <w:r>
        <w:br/>
        <w:t xml:space="preserve">     SettlingMax: 1.6811</w:t>
      </w:r>
      <w:r>
        <w:br/>
        <w:t xml:space="preserve">       Overshoot: 68.1077</w:t>
      </w:r>
      <w:r>
        <w:br/>
        <w:t xml:space="preserve">      Undershoot: 0</w:t>
      </w:r>
      <w:r>
        <w:br/>
        <w:t xml:space="preserve">            Peak: 1.6811</w:t>
      </w:r>
      <w:r>
        <w:br/>
        <w:t xml:space="preserve">        PeakTime: 1.2953e-04</w:t>
      </w:r>
      <w:r>
        <w:br/>
      </w:r>
      <w:r>
        <w:br/>
      </w:r>
      <w:r>
        <w:br/>
        <w:t>sys_cl =</w:t>
      </w:r>
      <w:r>
        <w:br/>
        <w:t xml:space="preserve"> </w:t>
      </w:r>
      <w:r>
        <w:br/>
        <w:t xml:space="preserve">         5.882e08</w:t>
      </w:r>
      <w:r>
        <w:br/>
        <w:t xml:space="preserve">  -----------------------</w:t>
      </w:r>
      <w:r>
        <w:br/>
      </w:r>
      <w:r>
        <w:lastRenderedPageBreak/>
        <w:t xml:space="preserve">  s^2 + 5882 s + 1.176e09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3.2489e-05</w:t>
      </w:r>
      <w:r>
        <w:br/>
        <w:t xml:space="preserve">    SettlingTime: 0.0013</w:t>
      </w:r>
      <w:r>
        <w:br/>
        <w:t xml:space="preserve">     SettlingMin: 0.2089</w:t>
      </w:r>
      <w:r>
        <w:br/>
        <w:t xml:space="preserve">     SettlingMax: 0.8815</w:t>
      </w:r>
      <w:r>
        <w:br/>
        <w:t xml:space="preserve">       Overshoot: 76.3034</w:t>
      </w:r>
      <w:r>
        <w:br/>
        <w:t xml:space="preserve">      Undershoot: 0</w:t>
      </w:r>
      <w:r>
        <w:br/>
        <w:t xml:space="preserve">            Peak: 0.8815</w:t>
      </w:r>
      <w:r>
        <w:br/>
        <w:t xml:space="preserve">        PeakTime: 9.1592e-05</w:t>
      </w:r>
      <w:r>
        <w:br/>
      </w:r>
      <w:r>
        <w:br/>
      </w:r>
      <w:r>
        <w:br/>
        <w:t>sys_cl_PI =</w:t>
      </w:r>
      <w:r>
        <w:br/>
        <w:t xml:space="preserve"> </w:t>
      </w:r>
      <w:r>
        <w:br/>
        <w:t xml:space="preserve">                 1.573e12</w:t>
      </w:r>
      <w:r>
        <w:br/>
        <w:t xml:space="preserve">  --------------------------------------</w:t>
      </w:r>
      <w:r>
        <w:br/>
        <w:t xml:space="preserve">  s^3 + 5882 s^2 + 5.882e08 s + 1.573e12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8.1675e-04</w:t>
      </w:r>
      <w:r>
        <w:br/>
        <w:t xml:space="preserve">    SettlingTime: 0.0016</w:t>
      </w:r>
      <w:r>
        <w:br/>
        <w:t xml:space="preserve">     SettlingMin: 0.9029</w:t>
      </w:r>
      <w:r>
        <w:br/>
        <w:t xml:space="preserve">     SettlingMax: 1.0010</w:t>
      </w:r>
      <w:r>
        <w:br/>
        <w:t xml:space="preserve">       Overshoot: 0.0983</w:t>
      </w:r>
      <w:r>
        <w:br/>
        <w:t xml:space="preserve">      Undershoot: 0</w:t>
      </w:r>
      <w:r>
        <w:br/>
        <w:t xml:space="preserve">            Peak: 1.0010</w:t>
      </w:r>
      <w:r>
        <w:br/>
        <w:t xml:space="preserve">        PeakTime: 0.0025</w:t>
      </w:r>
      <w:r>
        <w:br/>
      </w:r>
      <w:r>
        <w:br/>
      </w:r>
      <w:r>
        <w:br/>
        <w:t>GC_PD =</w:t>
      </w:r>
      <w:r>
        <w:br/>
        <w:t xml:space="preserve"> </w:t>
      </w:r>
      <w:r>
        <w:br/>
        <w:t xml:space="preserve">             </w:t>
      </w:r>
      <w:r>
        <w:br/>
        <w:t xml:space="preserve">  Kp + Kd * s</w:t>
      </w:r>
      <w:r>
        <w:br/>
        <w:t xml:space="preserve">             </w:t>
      </w:r>
      <w:r>
        <w:br/>
      </w:r>
      <w:r>
        <w:br/>
        <w:t xml:space="preserve">  with Kp = 71.5, Kd = 0.000413</w:t>
      </w:r>
      <w:r>
        <w:br/>
        <w:t xml:space="preserve"> </w:t>
      </w:r>
      <w:r>
        <w:br/>
      </w:r>
      <w:r>
        <w:lastRenderedPageBreak/>
        <w:t>Continuous-time PD controller in parallel form.</w:t>
      </w:r>
      <w:r>
        <w:br/>
      </w:r>
      <w:r>
        <w:br/>
      </w:r>
      <w:r>
        <w:br/>
        <w:t xml:space="preserve">info_PD = </w:t>
      </w:r>
      <w:r>
        <w:br/>
      </w:r>
      <w:r>
        <w:br/>
        <w:t xml:space="preserve">  struct with fields:</w:t>
      </w:r>
      <w:r>
        <w:br/>
      </w:r>
      <w:r>
        <w:br/>
        <w:t xml:space="preserve">                Stable: 1</w:t>
      </w:r>
      <w:r>
        <w:br/>
        <w:t xml:space="preserve">    CrossoverFrequency: 2.8596e+05</w:t>
      </w:r>
      <w:r>
        <w:br/>
        <w:t xml:space="preserve">           PhaseMargin: 60.0000</w:t>
      </w:r>
      <w:r>
        <w:br/>
      </w:r>
      <w:r>
        <w:br/>
      </w:r>
      <w:r>
        <w:br/>
        <w:t>sys_cl_PD =</w:t>
      </w:r>
      <w:r>
        <w:br/>
        <w:t xml:space="preserve"> </w:t>
      </w:r>
      <w:r>
        <w:br/>
        <w:t xml:space="preserve">     2.429e05 s + 4.205e10</w:t>
      </w:r>
      <w:r>
        <w:br/>
        <w:t xml:space="preserve">  ---------------------------</w:t>
      </w:r>
      <w:r>
        <w:br/>
        <w:t xml:space="preserve">  s^2 + 2.488e05 s + 4.264e10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sys_cl_PID =</w:t>
      </w:r>
      <w:r>
        <w:br/>
        <w:t xml:space="preserve"> </w:t>
      </w:r>
      <w:r>
        <w:br/>
        <w:t xml:space="preserve">     1285 s^2 + 9.206e07 s + 1.649e12</w:t>
      </w:r>
      <w:r>
        <w:br/>
        <w:t xml:space="preserve">  --------------------------------------</w:t>
      </w:r>
      <w:r>
        <w:br/>
        <w:t xml:space="preserve">  s^3 + 7167 s^2 + 6.803e08 s + 1.649e12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7.9689e-04</w:t>
      </w:r>
      <w:r>
        <w:br/>
        <w:t xml:space="preserve">    SettlingTime: 0.0015</w:t>
      </w:r>
      <w:r>
        <w:br/>
        <w:t xml:space="preserve">     SettlingMin: 0.9030</w:t>
      </w:r>
      <w:r>
        <w:br/>
        <w:t xml:space="preserve">     SettlingMax: 0.9992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0.9992</w:t>
      </w:r>
      <w:r>
        <w:br/>
        <w:t xml:space="preserve">        PeakTime: 0.0028</w:t>
      </w:r>
      <w:r>
        <w:br/>
      </w:r>
      <w:r>
        <w:br/>
      </w:r>
      <w:r>
        <w:br/>
        <w:t>sys_ol =</w:t>
      </w:r>
      <w:r>
        <w:br/>
        <w:t xml:space="preserve"> </w:t>
      </w:r>
      <w:r>
        <w:br/>
        <w:t xml:space="preserve">         2.381e08</w:t>
      </w:r>
      <w:r>
        <w:br/>
        <w:t xml:space="preserve">  -----------------------</w:t>
      </w:r>
      <w:r>
        <w:br/>
        <w:t xml:space="preserve">  s^2 + 9524 s + 2.381e08</w:t>
      </w:r>
      <w:r>
        <w:br/>
        <w:t xml:space="preserve"> </w:t>
      </w:r>
      <w:r>
        <w:br/>
      </w:r>
      <w:r>
        <w:lastRenderedPageBreak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1.0e+04 *</w:t>
      </w:r>
      <w:r>
        <w:br/>
      </w:r>
      <w:r>
        <w:br/>
        <w:t xml:space="preserve">  -0.4762 + 1.4677i</w:t>
      </w:r>
      <w:r>
        <w:br/>
        <w:t xml:space="preserve">  -0.4762 - 1.4677i</w:t>
      </w:r>
      <w:r>
        <w:br/>
      </w:r>
      <w:r>
        <w:br/>
      </w:r>
      <w:r>
        <w:br/>
        <w:t>k =</w:t>
      </w:r>
      <w:r>
        <w:br/>
      </w:r>
      <w:r>
        <w:br/>
        <w:t xml:space="preserve">   2.3810e+08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8.6542e-05</w:t>
      </w:r>
      <w:r>
        <w:br/>
        <w:t xml:space="preserve">    SettlingTime: 7.2631e-04</w:t>
      </w:r>
      <w:r>
        <w:br/>
        <w:t xml:space="preserve">     SettlingMin: 0.8699</w:t>
      </w:r>
      <w:r>
        <w:br/>
        <w:t xml:space="preserve">     SettlingMax: 1.3608</w:t>
      </w:r>
      <w:r>
        <w:br/>
        <w:t xml:space="preserve">       Overshoot: 36.0788</w:t>
      </w:r>
      <w:r>
        <w:br/>
        <w:t xml:space="preserve">      Undershoot: 0</w:t>
      </w:r>
      <w:r>
        <w:br/>
        <w:t xml:space="preserve">            Peak: 1.3608</w:t>
      </w:r>
      <w:r>
        <w:br/>
        <w:t xml:space="preserve">        PeakTime: 2.1276e-04</w:t>
      </w:r>
      <w:r>
        <w:br/>
      </w:r>
      <w:r>
        <w:br/>
      </w:r>
      <w:r>
        <w:br/>
        <w:t>sys_cl =</w:t>
      </w:r>
      <w:r>
        <w:br/>
        <w:t xml:space="preserve"> </w:t>
      </w:r>
      <w:r>
        <w:br/>
        <w:t xml:space="preserve">         2.381e08</w:t>
      </w:r>
      <w:r>
        <w:br/>
        <w:t xml:space="preserve">  -----------------------</w:t>
      </w:r>
      <w:r>
        <w:br/>
        <w:t xml:space="preserve">  s^2 + 9524 s + 4.762e08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5.6327e-05</w:t>
      </w:r>
      <w:r>
        <w:br/>
        <w:t xml:space="preserve">    SettlingTime: 7.7837e-04</w:t>
      </w:r>
      <w:r>
        <w:br/>
      </w:r>
      <w:r>
        <w:lastRenderedPageBreak/>
        <w:t xml:space="preserve">     SettlingMin: 0.3780</w:t>
      </w:r>
      <w:r>
        <w:br/>
        <w:t xml:space="preserve">     SettlingMax: 0.7473</w:t>
      </w:r>
      <w:r>
        <w:br/>
        <w:t xml:space="preserve">       Overshoot: 49.4636</w:t>
      </w:r>
      <w:r>
        <w:br/>
        <w:t xml:space="preserve">      Undershoot: 0</w:t>
      </w:r>
      <w:r>
        <w:br/>
        <w:t xml:space="preserve">            Peak: 0.7473</w:t>
      </w:r>
      <w:r>
        <w:br/>
        <w:t xml:space="preserve">        PeakTime: 1.4506e-04</w:t>
      </w:r>
      <w:r>
        <w:br/>
      </w:r>
      <w:r>
        <w:br/>
      </w:r>
      <w:r>
        <w:br/>
        <w:t>sys_cl_PI =</w:t>
      </w:r>
      <w:r>
        <w:br/>
        <w:t xml:space="preserve"> </w:t>
      </w:r>
      <w:r>
        <w:br/>
        <w:t xml:space="preserve">                 1.011e12</w:t>
      </w:r>
      <w:r>
        <w:br/>
        <w:t xml:space="preserve">  --------------------------------------</w:t>
      </w:r>
      <w:r>
        <w:br/>
        <w:t xml:space="preserve">  s^3 + 9524 s^2 + 2.381e08 s + 1.011e12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2.0739e-04</w:t>
      </w:r>
      <w:r>
        <w:br/>
        <w:t xml:space="preserve">    SettlingTime: 0.0010</w:t>
      </w:r>
      <w:r>
        <w:br/>
        <w:t xml:space="preserve">     SettlingMin: 0.8246</w:t>
      </w:r>
      <w:r>
        <w:br/>
        <w:t xml:space="preserve">     SettlingMax: 1.0235</w:t>
      </w:r>
      <w:r>
        <w:br/>
        <w:t xml:space="preserve">       Overshoot: 2.3482</w:t>
      </w:r>
      <w:r>
        <w:br/>
        <w:t xml:space="preserve">      Undershoot: 0</w:t>
      </w:r>
      <w:r>
        <w:br/>
        <w:t xml:space="preserve">            Peak: 1.0235</w:t>
      </w:r>
      <w:r>
        <w:br/>
        <w:t xml:space="preserve">        PeakTime: 7.6279e-04</w:t>
      </w:r>
      <w:r>
        <w:br/>
      </w:r>
      <w:r>
        <w:br/>
      </w:r>
      <w:r>
        <w:br/>
        <w:t>GC_PD =</w:t>
      </w:r>
      <w:r>
        <w:br/>
        <w:t xml:space="preserve"> </w:t>
      </w:r>
      <w:r>
        <w:br/>
        <w:t xml:space="preserve">             </w:t>
      </w:r>
      <w:r>
        <w:br/>
        <w:t xml:space="preserve">  Kp + Kd * s</w:t>
      </w:r>
      <w:r>
        <w:br/>
        <w:t xml:space="preserve">             </w:t>
      </w:r>
      <w:r>
        <w:br/>
      </w:r>
      <w:r>
        <w:br/>
        <w:t xml:space="preserve">  with Kp = 60.5, Kd = 0.000565</w:t>
      </w:r>
      <w:r>
        <w:br/>
        <w:t xml:space="preserve"> </w:t>
      </w:r>
      <w:r>
        <w:br/>
        <w:t>Continuous-time PD controller in parallel form.</w:t>
      </w:r>
      <w:r>
        <w:br/>
      </w:r>
      <w:r>
        <w:br/>
      </w:r>
      <w:r>
        <w:br/>
        <w:t xml:space="preserve">info_PD = </w:t>
      </w:r>
      <w:r>
        <w:br/>
      </w:r>
      <w:r>
        <w:br/>
        <w:t xml:space="preserve">  struct with fields:</w:t>
      </w:r>
      <w:r>
        <w:br/>
      </w:r>
      <w:r>
        <w:br/>
        <w:t xml:space="preserve">                Stable: 1</w:t>
      </w:r>
      <w:r>
        <w:br/>
        <w:t xml:space="preserve">    CrossoverFrequency: 1.6244e+05</w:t>
      </w:r>
      <w:r>
        <w:br/>
        <w:t xml:space="preserve">           PhaseMargin: 60.0000</w:t>
      </w:r>
      <w:r>
        <w:br/>
      </w:r>
      <w:r>
        <w:br/>
      </w:r>
      <w:r>
        <w:lastRenderedPageBreak/>
        <w:br/>
        <w:t>sys_cl_PD =</w:t>
      </w:r>
      <w:r>
        <w:br/>
        <w:t xml:space="preserve"> </w:t>
      </w:r>
      <w:r>
        <w:br/>
        <w:t xml:space="preserve">     1.346e05 s + 1.441e10</w:t>
      </w:r>
      <w:r>
        <w:br/>
        <w:t xml:space="preserve">  ---------------------------</w:t>
      </w:r>
      <w:r>
        <w:br/>
        <w:t xml:space="preserve">  s^2 + 1.442e05 s + 1.465e10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sys_cl_PID =</w:t>
      </w:r>
      <w:r>
        <w:br/>
        <w:t xml:space="preserve"> </w:t>
      </w:r>
      <w:r>
        <w:br/>
        <w:t xml:space="preserve">     3.166e04 s^2 + 9.59e08 s + 6.782e12</w:t>
      </w:r>
      <w:r>
        <w:br/>
        <w:t xml:space="preserve">  ------------------------------------------</w:t>
      </w:r>
      <w:r>
        <w:br/>
        <w:t xml:space="preserve">  s^3 + 4.118e04 s^2 + 1.197e09 s + 6.782e12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3.7548e-05</w:t>
      </w:r>
      <w:r>
        <w:br/>
        <w:t xml:space="preserve">    SettlingTime: 3.6748e-04</w:t>
      </w:r>
      <w:r>
        <w:br/>
        <w:t xml:space="preserve">     SettlingMin: 0.8901</w:t>
      </w:r>
      <w:r>
        <w:br/>
        <w:t xml:space="preserve">     SettlingMax: 1.0771</w:t>
      </w:r>
      <w:r>
        <w:br/>
        <w:t xml:space="preserve">       Overshoot: 7.7107</w:t>
      </w:r>
      <w:r>
        <w:br/>
        <w:t xml:space="preserve">      Undershoot: 0</w:t>
      </w:r>
      <w:r>
        <w:br/>
        <w:t xml:space="preserve">            Peak: 1.0771</w:t>
      </w:r>
      <w:r>
        <w:br/>
        <w:t xml:space="preserve">        PeakTime: 7.5668e-05</w:t>
      </w:r>
      <w:r>
        <w:br/>
      </w:r>
      <w:r>
        <w:br/>
      </w:r>
      <w:r>
        <w:br/>
        <w:t>sys_ol =</w:t>
      </w:r>
      <w:r>
        <w:br/>
        <w:t xml:space="preserve"> </w:t>
      </w:r>
      <w:r>
        <w:br/>
        <w:t xml:space="preserve">         6.803e07</w:t>
      </w:r>
      <w:r>
        <w:br/>
        <w:t xml:space="preserve">  -----------------------</w:t>
      </w:r>
      <w:r>
        <w:br/>
        <w:t xml:space="preserve">  s^2 + 6122 s + 6.803e07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1.0e+03 *</w:t>
      </w:r>
      <w:r>
        <w:br/>
      </w:r>
      <w:r>
        <w:lastRenderedPageBreak/>
        <w:br/>
        <w:t xml:space="preserve">  -3.0612 + 7.6587i</w:t>
      </w:r>
      <w:r>
        <w:br/>
        <w:t xml:space="preserve">  -3.0612 - 7.6587i</w:t>
      </w:r>
      <w:r>
        <w:br/>
      </w:r>
      <w:r>
        <w:br/>
      </w:r>
      <w:r>
        <w:br/>
        <w:t>k =</w:t>
      </w:r>
      <w:r>
        <w:br/>
      </w:r>
      <w:r>
        <w:br/>
        <w:t xml:space="preserve">   6.8027e+07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1.7243e-04</w:t>
      </w:r>
      <w:r>
        <w:br/>
        <w:t xml:space="preserve">    SettlingTime: 0.0013</w:t>
      </w:r>
      <w:r>
        <w:br/>
        <w:t xml:space="preserve">     SettlingMin: 0.9190</w:t>
      </w:r>
      <w:r>
        <w:br/>
        <w:t xml:space="preserve">     SettlingMax: 1.2847</w:t>
      </w:r>
      <w:r>
        <w:br/>
        <w:t xml:space="preserve">       Overshoot: 28.4716</w:t>
      </w:r>
      <w:r>
        <w:br/>
        <w:t xml:space="preserve">      Undershoot: 0</w:t>
      </w:r>
      <w:r>
        <w:br/>
        <w:t xml:space="preserve">            Peak: 1.2847</w:t>
      </w:r>
      <w:r>
        <w:br/>
        <w:t xml:space="preserve">        PeakTime: 4.0618e-04</w:t>
      </w:r>
      <w:r>
        <w:br/>
      </w:r>
      <w:r>
        <w:br/>
      </w:r>
      <w:r>
        <w:br/>
        <w:t>sys_cl =</w:t>
      </w:r>
      <w:r>
        <w:br/>
        <w:t xml:space="preserve"> </w:t>
      </w:r>
      <w:r>
        <w:br/>
        <w:t xml:space="preserve">         6.803e07</w:t>
      </w:r>
      <w:r>
        <w:br/>
        <w:t xml:space="preserve">  -----------------------</w:t>
      </w:r>
      <w:r>
        <w:br/>
        <w:t xml:space="preserve">  s^2 + 6122 s + 1.361e08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1.0983e-04</w:t>
      </w:r>
      <w:r>
        <w:br/>
        <w:t xml:space="preserve">    SettlingTime: 0.0012</w:t>
      </w:r>
      <w:r>
        <w:br/>
        <w:t xml:space="preserve">     SettlingMin: 0.4095</w:t>
      </w:r>
      <w:r>
        <w:br/>
        <w:t xml:space="preserve">     SettlingMax: 0.7121</w:t>
      </w:r>
      <w:r>
        <w:br/>
        <w:t xml:space="preserve">       Overshoot: 42.4234</w:t>
      </w:r>
      <w:r>
        <w:br/>
        <w:t xml:space="preserve">      Undershoot: 0</w:t>
      </w:r>
      <w:r>
        <w:br/>
        <w:t xml:space="preserve">            Peak: 0.7121</w:t>
      </w:r>
      <w:r>
        <w:br/>
        <w:t xml:space="preserve">        PeakTime: 2.8583e-04</w:t>
      </w:r>
      <w:r>
        <w:br/>
      </w:r>
      <w:r>
        <w:br/>
      </w:r>
      <w:r>
        <w:br/>
        <w:t>sys_cl_PI =</w:t>
      </w:r>
      <w:r>
        <w:br/>
        <w:t xml:space="preserve"> </w:t>
      </w:r>
      <w:r>
        <w:br/>
        <w:t xml:space="preserve">                 1.602e11</w:t>
      </w:r>
      <w:r>
        <w:br/>
      </w:r>
      <w:r>
        <w:lastRenderedPageBreak/>
        <w:t xml:space="preserve">  --------------------------------------</w:t>
      </w:r>
      <w:r>
        <w:br/>
        <w:t xml:space="preserve">  s^3 + 6122 s^2 + 6.803e07 s + 1.602e11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3.9362e-04</w:t>
      </w:r>
      <w:r>
        <w:br/>
        <w:t xml:space="preserve">    SettlingTime: 0.0019</w:t>
      </w:r>
      <w:r>
        <w:br/>
        <w:t xml:space="preserve">     SettlingMin: 0.8714</w:t>
      </w:r>
      <w:r>
        <w:br/>
        <w:t xml:space="preserve">     SettlingMax: 1.0117</w:t>
      </w:r>
      <w:r>
        <w:br/>
        <w:t xml:space="preserve">       Overshoot: 1.1698</w:t>
      </w:r>
      <w:r>
        <w:br/>
        <w:t xml:space="preserve">      Undershoot: 0</w:t>
      </w:r>
      <w:r>
        <w:br/>
        <w:t xml:space="preserve">            Peak: 1.0117</w:t>
      </w:r>
      <w:r>
        <w:br/>
        <w:t xml:space="preserve">        PeakTime: 0.0015</w:t>
      </w:r>
      <w:r>
        <w:br/>
      </w:r>
      <w:r>
        <w:br/>
      </w:r>
      <w:r>
        <w:br/>
        <w:t>GC_PD =</w:t>
      </w:r>
      <w:r>
        <w:br/>
        <w:t xml:space="preserve"> </w:t>
      </w:r>
      <w:r>
        <w:br/>
        <w:t xml:space="preserve">             </w:t>
      </w:r>
      <w:r>
        <w:br/>
        <w:t xml:space="preserve">  Kp + Kd * s</w:t>
      </w:r>
      <w:r>
        <w:br/>
        <w:t xml:space="preserve">             </w:t>
      </w:r>
      <w:r>
        <w:br/>
      </w:r>
      <w:r>
        <w:br/>
        <w:t xml:space="preserve">  with Kp = 63.3, Kd = 0.00107</w:t>
      </w:r>
      <w:r>
        <w:br/>
        <w:t xml:space="preserve"> </w:t>
      </w:r>
      <w:r>
        <w:br/>
        <w:t>Continuous-time PD controller in parallel form.</w:t>
      </w:r>
      <w:r>
        <w:br/>
      </w:r>
      <w:r>
        <w:br/>
      </w:r>
      <w:r>
        <w:br/>
        <w:t xml:space="preserve">info_PD = </w:t>
      </w:r>
      <w:r>
        <w:br/>
      </w:r>
      <w:r>
        <w:br/>
        <w:t xml:space="preserve">  struct with fields:</w:t>
      </w:r>
      <w:r>
        <w:br/>
      </w:r>
      <w:r>
        <w:br/>
        <w:t xml:space="preserve">                Stable: 1</w:t>
      </w:r>
      <w:r>
        <w:br/>
        <w:t xml:space="preserve">    CrossoverFrequency: 8.8034e+04</w:t>
      </w:r>
      <w:r>
        <w:br/>
        <w:t xml:space="preserve">           PhaseMargin: 60.0000</w:t>
      </w:r>
      <w:r>
        <w:br/>
      </w:r>
      <w:r>
        <w:br/>
      </w:r>
      <w:r>
        <w:br/>
        <w:t>sys_cl_PD =</w:t>
      </w:r>
      <w:r>
        <w:br/>
        <w:t xml:space="preserve"> </w:t>
      </w:r>
      <w:r>
        <w:br/>
        <w:t xml:space="preserve">     7.251e04 s + 4.308e09</w:t>
      </w:r>
      <w:r>
        <w:br/>
        <w:t xml:space="preserve">  ---------------------------</w:t>
      </w:r>
      <w:r>
        <w:br/>
        <w:t xml:space="preserve">  s^2 + 7.863e04 s + 4.376e09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sys_cl_PID =</w:t>
      </w:r>
      <w:r>
        <w:br/>
      </w:r>
      <w:r>
        <w:lastRenderedPageBreak/>
        <w:t xml:space="preserve"> </w:t>
      </w:r>
      <w:r>
        <w:br/>
        <w:t xml:space="preserve">      7874 s^2 + 1.373e08 s + 5.985e11</w:t>
      </w:r>
      <w:r>
        <w:br/>
        <w:t xml:space="preserve">  ----------------------------------------</w:t>
      </w:r>
      <w:r>
        <w:br/>
        <w:t xml:space="preserve">  s^3 + 1.4e04 s^2 + 2.053e08 s + 5.985e11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1.2439e-04</w:t>
      </w:r>
      <w:r>
        <w:br/>
        <w:t xml:space="preserve">    SettlingTime: 7.0435e-04</w:t>
      </w:r>
      <w:r>
        <w:br/>
        <w:t xml:space="preserve">     SettlingMin: 0.8598</w:t>
      </w:r>
      <w:r>
        <w:br/>
        <w:t xml:space="preserve">     SettlingMax: 1.0193</w:t>
      </w:r>
      <w:r>
        <w:br/>
        <w:t xml:space="preserve">       Overshoot: 1.9326</w:t>
      </w:r>
      <w:r>
        <w:br/>
        <w:t xml:space="preserve">      Undershoot: 0</w:t>
      </w:r>
      <w:r>
        <w:br/>
        <w:t xml:space="preserve">            Peak: 1.0193</w:t>
      </w:r>
      <w:r>
        <w:br/>
        <w:t xml:space="preserve">        PeakTime: 2.0704e-04</w:t>
      </w:r>
      <w:r>
        <w:br/>
      </w:r>
    </w:p>
    <w:p w14:paraId="152FC2AF" w14:textId="72DF4557" w:rsidR="00762905" w:rsidRDefault="00762905" w:rsidP="00762905">
      <w:r w:rsidRPr="00CF0324">
        <w:rPr>
          <w:noProof/>
        </w:rPr>
        <w:drawing>
          <wp:inline distT="0" distB="0" distL="0" distR="0" wp14:anchorId="61091584" wp14:editId="0DDD0396">
            <wp:extent cx="5334000" cy="4000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6DDE" w14:textId="7A187A84" w:rsidR="00762905" w:rsidRDefault="00762905" w:rsidP="00762905">
      <w:r w:rsidRPr="00CF0324">
        <w:rPr>
          <w:noProof/>
        </w:rPr>
        <w:lastRenderedPageBreak/>
        <w:drawing>
          <wp:inline distT="0" distB="0" distL="0" distR="0" wp14:anchorId="348B506E" wp14:editId="11C628D0">
            <wp:extent cx="5334000" cy="4000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FC3A0" w14:textId="18145AE3" w:rsidR="00762905" w:rsidRDefault="00762905" w:rsidP="00762905">
      <w:r w:rsidRPr="00CF0324">
        <w:rPr>
          <w:noProof/>
        </w:rPr>
        <w:lastRenderedPageBreak/>
        <w:drawing>
          <wp:inline distT="0" distB="0" distL="0" distR="0" wp14:anchorId="5F995FE1" wp14:editId="6FC94977">
            <wp:extent cx="5334000" cy="400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0B321" w14:textId="79722D0C" w:rsidR="00762905" w:rsidRDefault="00762905" w:rsidP="00762905">
      <w:pPr>
        <w:pStyle w:val="Heading2"/>
      </w:pPr>
      <w:bookmarkStart w:id="52" w:name="_Toc68193438"/>
      <w:bookmarkStart w:id="53" w:name="_Toc69372270"/>
      <w:r>
        <w:t>Comparison Analysis</w:t>
      </w:r>
      <w:bookmarkEnd w:id="52"/>
      <w:bookmarkEnd w:id="53"/>
    </w:p>
    <w:p w14:paraId="3404E94F" w14:textId="77777777" w:rsidR="00762905" w:rsidRDefault="00762905" w:rsidP="00762905">
      <w:pPr>
        <w:pStyle w:val="MATLABCode"/>
        <w:rPr>
          <w:color w:val="000000"/>
        </w:rPr>
      </w:pPr>
      <w:r w:rsidRPr="00997BE2">
        <w:rPr>
          <w:color w:val="008000"/>
        </w:rPr>
        <w:t>%Second order closed loop with unity feed back</w:t>
      </w:r>
      <w:r>
        <w:rPr>
          <w:color w:val="000000"/>
        </w:rPr>
        <w:br/>
      </w:r>
      <w:r w:rsidRPr="00997BE2">
        <w:rPr>
          <w:color w:val="008000"/>
        </w:rPr>
        <w:t>%In this the speed is also slightly decreased</w:t>
      </w:r>
      <w:r>
        <w:rPr>
          <w:color w:val="000000"/>
        </w:rPr>
        <w:br/>
      </w:r>
      <w:r w:rsidRPr="00997BE2">
        <w:rPr>
          <w:color w:val="008000"/>
        </w:rPr>
        <w:t>%Settling time does not effect in this unity feedback</w:t>
      </w:r>
      <w:r>
        <w:rPr>
          <w:color w:val="000000"/>
        </w:rPr>
        <w:br/>
      </w:r>
      <w:r>
        <w:rPr>
          <w:color w:val="000000"/>
        </w:rPr>
        <w:br/>
      </w:r>
      <w:r w:rsidRPr="00997BE2">
        <w:rPr>
          <w:color w:val="008000"/>
        </w:rPr>
        <w:t>%second order with controllers</w:t>
      </w:r>
      <w:r>
        <w:rPr>
          <w:color w:val="000000"/>
        </w:rPr>
        <w:br/>
      </w:r>
      <w:r w:rsidRPr="00997BE2">
        <w:rPr>
          <w:color w:val="008000"/>
        </w:rPr>
        <w:t>%PI controller</w:t>
      </w:r>
      <w:r>
        <w:rPr>
          <w:color w:val="000000"/>
        </w:rPr>
        <w:br/>
      </w:r>
      <w:r w:rsidRPr="00997BE2">
        <w:rPr>
          <w:color w:val="008000"/>
        </w:rPr>
        <w:t>%In this system speed is decreased so respose is some slow</w:t>
      </w:r>
      <w:r>
        <w:rPr>
          <w:color w:val="000000"/>
        </w:rPr>
        <w:br/>
      </w:r>
      <w:r w:rsidRPr="00997BE2">
        <w:rPr>
          <w:color w:val="008000"/>
        </w:rPr>
        <w:t>%In this system settling time is slightly differed</w:t>
      </w:r>
      <w:r>
        <w:rPr>
          <w:color w:val="000000"/>
        </w:rPr>
        <w:br/>
      </w:r>
      <w:r w:rsidRPr="00997BE2">
        <w:rPr>
          <w:color w:val="008000"/>
        </w:rPr>
        <w:t>%Peak valve of the system also decreases</w:t>
      </w:r>
      <w:r>
        <w:rPr>
          <w:color w:val="000000"/>
        </w:rPr>
        <w:br/>
      </w:r>
      <w:r>
        <w:rPr>
          <w:color w:val="000000"/>
        </w:rPr>
        <w:br/>
      </w:r>
      <w:r w:rsidRPr="00997BE2">
        <w:rPr>
          <w:color w:val="008000"/>
        </w:rPr>
        <w:t>%PD</w:t>
      </w:r>
      <w:r>
        <w:rPr>
          <w:color w:val="000000"/>
        </w:rPr>
        <w:br/>
      </w:r>
      <w:r w:rsidRPr="00997BE2">
        <w:rPr>
          <w:color w:val="008000"/>
        </w:rPr>
        <w:t>%In this system speed increased</w:t>
      </w:r>
      <w:r>
        <w:rPr>
          <w:color w:val="000000"/>
        </w:rPr>
        <w:br/>
      </w:r>
      <w:r w:rsidRPr="00997BE2">
        <w:rPr>
          <w:color w:val="008000"/>
        </w:rPr>
        <w:t>%In this system settling time is also decreases</w:t>
      </w:r>
      <w:r>
        <w:rPr>
          <w:color w:val="000000"/>
        </w:rPr>
        <w:br/>
      </w:r>
      <w:r w:rsidRPr="00997BE2">
        <w:rPr>
          <w:color w:val="008000"/>
        </w:rPr>
        <w:t>%peak value also decreases</w:t>
      </w:r>
      <w:r>
        <w:rPr>
          <w:color w:val="000000"/>
        </w:rPr>
        <w:br/>
      </w:r>
      <w:r>
        <w:rPr>
          <w:color w:val="000000"/>
        </w:rPr>
        <w:br/>
      </w:r>
      <w:r w:rsidRPr="00997BE2">
        <w:rPr>
          <w:color w:val="008000"/>
        </w:rPr>
        <w:t>%PID</w:t>
      </w:r>
      <w:r>
        <w:rPr>
          <w:color w:val="000000"/>
        </w:rPr>
        <w:br/>
      </w:r>
      <w:r w:rsidRPr="00997BE2">
        <w:rPr>
          <w:color w:val="008000"/>
        </w:rPr>
        <w:t>%In this system speed of the system decrease</w:t>
      </w:r>
      <w:r>
        <w:rPr>
          <w:color w:val="000000"/>
        </w:rPr>
        <w:br/>
      </w:r>
      <w:r w:rsidRPr="00997BE2">
        <w:rPr>
          <w:color w:val="008000"/>
        </w:rPr>
        <w:t>%In this system settling time also varies</w:t>
      </w:r>
      <w:r>
        <w:rPr>
          <w:color w:val="000000"/>
        </w:rPr>
        <w:br/>
      </w:r>
      <w:r w:rsidRPr="00997BE2">
        <w:rPr>
          <w:color w:val="008000"/>
        </w:rPr>
        <w:t>%peak value also decreases</w:t>
      </w:r>
    </w:p>
    <w:p w14:paraId="2E25A810" w14:textId="6B288747" w:rsidR="00762905" w:rsidRDefault="00762905" w:rsidP="00762905">
      <w:pPr>
        <w:ind w:firstLine="0"/>
        <w:rPr>
          <w:i/>
          <w:noProof/>
          <w:color w:val="808080"/>
        </w:rPr>
      </w:pPr>
    </w:p>
    <w:p w14:paraId="06885ABC" w14:textId="77777777" w:rsidR="00762905" w:rsidRDefault="00762905" w:rsidP="00762905">
      <w:pPr>
        <w:pStyle w:val="Heading1"/>
      </w:pPr>
      <w:bookmarkStart w:id="54" w:name="_Toc69372271"/>
      <w:r>
        <w:t xml:space="preserve">Control system - RLC circuit - Second Order System with </w:t>
      </w:r>
      <w:proofErr w:type="spellStart"/>
      <w:r>
        <w:t>controlers</w:t>
      </w:r>
      <w:bookmarkEnd w:id="54"/>
      <w:proofErr w:type="spellEnd"/>
    </w:p>
    <w:p w14:paraId="79596647" w14:textId="7F831F7C" w:rsidR="00762905" w:rsidRDefault="00762905" w:rsidP="00762905">
      <w:pPr>
        <w:pStyle w:val="Heading2"/>
      </w:pPr>
      <w:bookmarkStart w:id="55" w:name="_Toc68193689"/>
      <w:bookmarkStart w:id="56" w:name="_Toc69372272"/>
      <w:r>
        <w:t>Plant Description</w:t>
      </w:r>
      <w:bookmarkEnd w:id="55"/>
      <w:bookmarkEnd w:id="56"/>
    </w:p>
    <w:p w14:paraId="75B5AACD" w14:textId="77777777" w:rsidR="00762905" w:rsidRDefault="00762905" w:rsidP="00762905">
      <w:r>
        <w:t>implementation</w:t>
      </w:r>
    </w:p>
    <w:p w14:paraId="556661CC" w14:textId="77777777" w:rsidR="00762905" w:rsidRDefault="00762905" w:rsidP="00762905">
      <w:pPr>
        <w:pStyle w:val="MATLABCode"/>
        <w:rPr>
          <w:color w:val="000000"/>
        </w:rPr>
      </w:pPr>
      <w:r w:rsidRPr="008B6186">
        <w:rPr>
          <w:color w:val="008000"/>
        </w:rPr>
        <w:t>%This plant has a model for RL circuit.</w:t>
      </w:r>
      <w:r>
        <w:rPr>
          <w:color w:val="000000"/>
        </w:rPr>
        <w:br/>
      </w:r>
      <w:r w:rsidRPr="008B6186">
        <w:rPr>
          <w:color w:val="008000"/>
        </w:rPr>
        <w:t>%The 3 different values of R, L and C are analyzed</w:t>
      </w:r>
      <w:r>
        <w:rPr>
          <w:color w:val="000000"/>
        </w:rPr>
        <w:br/>
      </w:r>
      <w:r>
        <w:rPr>
          <w:color w:val="000000"/>
        </w:rPr>
        <w:br/>
      </w:r>
      <w:r w:rsidRPr="008B6186">
        <w:rPr>
          <w:color w:val="008000"/>
        </w:rPr>
        <w:t>% equation- V(t)= I(t)R + L{dI(t)/dt} + (1/c)(integ(Idt);</w:t>
      </w:r>
    </w:p>
    <w:p w14:paraId="53C2BB88" w14:textId="77777777" w:rsidR="00762905" w:rsidRDefault="00762905" w:rsidP="00762905">
      <w:pPr>
        <w:pStyle w:val="Heading2"/>
      </w:pPr>
      <w:bookmarkStart w:id="57" w:name="_Toc68193690"/>
      <w:bookmarkStart w:id="58" w:name="_Toc69372273"/>
      <w:r>
        <w:t>Math analysis</w:t>
      </w:r>
      <w:bookmarkEnd w:id="57"/>
      <w:bookmarkEnd w:id="58"/>
    </w:p>
    <w:p w14:paraId="70A123E0" w14:textId="77777777" w:rsidR="00762905" w:rsidRDefault="00762905" w:rsidP="00762905">
      <w:r>
        <w:t xml:space="preserve">I- t D- </w:t>
      </w:r>
      <w:proofErr w:type="gramStart"/>
      <w:r>
        <w:t>V,I</w:t>
      </w:r>
      <w:proofErr w:type="gramEnd"/>
      <w:r>
        <w:t xml:space="preserve"> C- R,L,C</w:t>
      </w:r>
    </w:p>
    <w:p w14:paraId="70EA2F8C" w14:textId="77777777" w:rsidR="00762905" w:rsidRDefault="00762905" w:rsidP="00762905">
      <w:pPr>
        <w:pStyle w:val="Heading2"/>
      </w:pPr>
      <w:bookmarkStart w:id="59" w:name="_Toc68193691"/>
      <w:bookmarkStart w:id="60" w:name="_Toc69372274"/>
      <w:r>
        <w:t>Roots calculation</w:t>
      </w:r>
      <w:bookmarkEnd w:id="59"/>
      <w:bookmarkEnd w:id="60"/>
    </w:p>
    <w:p w14:paraId="632F12B5" w14:textId="77777777" w:rsidR="00762905" w:rsidRDefault="00762905" w:rsidP="00762905">
      <w:proofErr w:type="spellStart"/>
      <w:r>
        <w:t>Wn</w:t>
      </w:r>
      <w:proofErr w:type="spellEnd"/>
      <w:r>
        <w:t xml:space="preserve"> = 1/</w:t>
      </w:r>
      <w:proofErr w:type="gramStart"/>
      <w:r>
        <w:t>sqrt(</w:t>
      </w:r>
      <w:proofErr w:type="gramEnd"/>
      <w:r>
        <w:t>LC); eta = R/2(sqrt(C/L)); S= -eta*</w:t>
      </w:r>
      <w:proofErr w:type="spellStart"/>
      <w:r>
        <w:t>Wn+Wn</w:t>
      </w:r>
      <w:proofErr w:type="spellEnd"/>
      <w:r>
        <w:t>*sqrt(eta^2-1); S= -eta*</w:t>
      </w:r>
      <w:proofErr w:type="spellStart"/>
      <w:r>
        <w:t>Wn+Wn</w:t>
      </w:r>
      <w:proofErr w:type="spellEnd"/>
      <w:r>
        <w:t>*sqrt(eta^2-1);</w:t>
      </w:r>
    </w:p>
    <w:p w14:paraId="1FED858B" w14:textId="552C1F0C" w:rsidR="00762905" w:rsidRDefault="00762905" w:rsidP="00762905">
      <w:pPr>
        <w:pStyle w:val="Heading2"/>
      </w:pPr>
      <w:bookmarkStart w:id="61" w:name="_Toc68193692"/>
      <w:bookmarkStart w:id="62" w:name="_Toc69372275"/>
      <w:r>
        <w:t>Tool an</w:t>
      </w:r>
      <w:r w:rsidR="000B7738">
        <w:t>al</w:t>
      </w:r>
      <w:r>
        <w:t>ysis</w:t>
      </w:r>
      <w:bookmarkEnd w:id="61"/>
      <w:bookmarkEnd w:id="62"/>
    </w:p>
    <w:p w14:paraId="7628EC86" w14:textId="77777777" w:rsidR="00762905" w:rsidRDefault="00762905" w:rsidP="00762905">
      <w:pPr>
        <w:pStyle w:val="MATLABCode"/>
        <w:rPr>
          <w:color w:val="000000"/>
        </w:rPr>
      </w:pPr>
      <w:r>
        <w:t>R = [10 20 30 -20];</w:t>
      </w:r>
      <w:r>
        <w:br/>
        <w:t>L = [1.7e-3 2.1e-3 4.9e-3 2.1e-3];</w:t>
      </w:r>
      <w:r>
        <w:br/>
        <w:t>C = [1e-6 2e-6 3e-6 2e-6];</w:t>
      </w:r>
      <w:r>
        <w:br/>
        <w:t>K = ([10 1000 0.1 100 1000]);</w:t>
      </w:r>
      <w:r>
        <w:br/>
      </w:r>
      <w:r>
        <w:br/>
      </w:r>
      <w:r w:rsidRPr="008B6186">
        <w:rPr>
          <w:color w:val="008000"/>
        </w:rPr>
        <w:t>%P</w:t>
      </w:r>
      <w:r>
        <w:rPr>
          <w:color w:val="000000"/>
        </w:rPr>
        <w:br/>
      </w:r>
      <w:r w:rsidRPr="008B6186">
        <w:rPr>
          <w:color w:val="0000FF"/>
        </w:rPr>
        <w:t>for</w:t>
      </w:r>
      <w:r>
        <w:rPr>
          <w:color w:val="000000"/>
        </w:rPr>
        <w:t xml:space="preserve"> i = 1:4</w:t>
      </w:r>
      <w:r>
        <w:rPr>
          <w:color w:val="000000"/>
        </w:rPr>
        <w:br/>
        <w:t xml:space="preserve">    tau = L(i)/R(i);</w:t>
      </w:r>
      <w:r>
        <w:rPr>
          <w:color w:val="000000"/>
        </w:rPr>
        <w:br/>
        <w:t xml:space="preserve">    T_F = (tf([K(i)/(L(i)*C(i))],[1,(1/tau),(1/(L(i)*C(i)))]))</w:t>
      </w:r>
      <w:r>
        <w:rPr>
          <w:color w:val="000000"/>
        </w:rPr>
        <w:br/>
      </w:r>
      <w:r>
        <w:rPr>
          <w:color w:val="000000"/>
        </w:rPr>
        <w:br/>
        <w:t xml:space="preserve">    figure(1);</w:t>
      </w:r>
      <w:r>
        <w:rPr>
          <w:color w:val="000000"/>
        </w:rPr>
        <w:br/>
        <w:t xml:space="preserve">    subplot(2,4,i);</w:t>
      </w:r>
      <w:r>
        <w:rPr>
          <w:color w:val="000000"/>
        </w:rPr>
        <w:br/>
        <w:t xml:space="preserve">    title(</w:t>
      </w:r>
      <w:r w:rsidRPr="008B6186">
        <w:rPr>
          <w:color w:val="800000"/>
        </w:rPr>
        <w:t>'Step'</w:t>
      </w:r>
      <w:r>
        <w:rPr>
          <w:color w:val="000000"/>
        </w:rPr>
        <w:t>);</w:t>
      </w:r>
      <w:r>
        <w:rPr>
          <w:color w:val="000000"/>
        </w:rPr>
        <w:br/>
        <w:t xml:space="preserve">    step(T_F);</w:t>
      </w:r>
      <w:r>
        <w:rPr>
          <w:color w:val="000000"/>
        </w:rPr>
        <w:br/>
      </w:r>
      <w:r>
        <w:rPr>
          <w:color w:val="000000"/>
        </w:rPr>
        <w:br/>
        <w:t xml:space="preserve">    subplot(2,4,i+4);</w:t>
      </w:r>
      <w:r>
        <w:rPr>
          <w:color w:val="000000"/>
        </w:rPr>
        <w:br/>
        <w:t xml:space="preserve">    title(</w:t>
      </w:r>
      <w:r w:rsidRPr="008B6186">
        <w:rPr>
          <w:color w:val="800000"/>
        </w:rPr>
        <w:t>'impulse'</w:t>
      </w:r>
      <w:r>
        <w:rPr>
          <w:color w:val="000000"/>
        </w:rPr>
        <w:t>);</w:t>
      </w:r>
      <w:r>
        <w:rPr>
          <w:color w:val="000000"/>
        </w:rPr>
        <w:br/>
        <w:t xml:space="preserve">    impulse(T_F);</w:t>
      </w:r>
      <w:r>
        <w:rPr>
          <w:color w:val="000000"/>
        </w:rPr>
        <w:br/>
      </w:r>
      <w:r>
        <w:rPr>
          <w:color w:val="000000"/>
        </w:rPr>
        <w:br/>
        <w:t xml:space="preserve">    [z,p,k]= tf2zp([K(i)/(L(i)*C(i))],[1,(1/tau),(1/(L(i)*C(i)))])</w:t>
      </w:r>
      <w:r>
        <w:rPr>
          <w:color w:val="000000"/>
        </w:rPr>
        <w:br/>
        <w:t xml:space="preserve">    S = stepinfo(T_F)</w:t>
      </w:r>
      <w:r>
        <w:rPr>
          <w:color w:val="000000"/>
        </w:rPr>
        <w:br/>
        <w:t xml:space="preserve">    figure(2);</w:t>
      </w:r>
      <w:r>
        <w:rPr>
          <w:color w:val="000000"/>
        </w:rPr>
        <w:br/>
        <w:t xml:space="preserve">    zplane(z,p);</w:t>
      </w:r>
      <w:r>
        <w:rPr>
          <w:color w:val="000000"/>
        </w:rPr>
        <w:br/>
        <w:t xml:space="preserve">    xlim([-30000 30000]);</w:t>
      </w:r>
      <w:r>
        <w:rPr>
          <w:color w:val="000000"/>
        </w:rPr>
        <w:br/>
        <w:t xml:space="preserve">    ylim([-30000 30000]);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hold </w:t>
      </w:r>
      <w:r w:rsidRPr="008B6186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    zeta = (R(i)/2)*(sqrt(C(i)/L(i)))</w:t>
      </w:r>
      <w:r>
        <w:rPr>
          <w:color w:val="000000"/>
        </w:rPr>
        <w:br/>
        <w:t xml:space="preserve">    w_n  = (1/(sqrt(L(i)*C(i))))</w:t>
      </w:r>
      <w:r>
        <w:rPr>
          <w:color w:val="000000"/>
        </w:rPr>
        <w:br/>
      </w:r>
      <w:r>
        <w:rPr>
          <w:color w:val="000000"/>
        </w:rPr>
        <w:br/>
      </w:r>
      <w:r w:rsidRPr="008B6186">
        <w:rPr>
          <w:color w:val="0000FF"/>
        </w:rPr>
        <w:t>end</w:t>
      </w:r>
      <w:r>
        <w:rPr>
          <w:color w:val="000000"/>
        </w:rPr>
        <w:br/>
        <w:t xml:space="preserve">hold </w:t>
      </w:r>
      <w:r w:rsidRPr="008B6186">
        <w:rPr>
          <w:color w:val="800000"/>
        </w:rPr>
        <w:t>off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 w:rsidRPr="008B6186">
        <w:rPr>
          <w:color w:val="008000"/>
        </w:rPr>
        <w:t>% I</w:t>
      </w:r>
      <w:r>
        <w:rPr>
          <w:color w:val="000000"/>
        </w:rPr>
        <w:br/>
      </w:r>
      <w:r w:rsidRPr="008B6186">
        <w:rPr>
          <w:color w:val="0000FF"/>
        </w:rPr>
        <w:t>for</w:t>
      </w:r>
      <w:r>
        <w:rPr>
          <w:color w:val="000000"/>
        </w:rPr>
        <w:t xml:space="preserve"> i = 1:4</w:t>
      </w:r>
      <w:r>
        <w:rPr>
          <w:color w:val="000000"/>
        </w:rPr>
        <w:br/>
        <w:t xml:space="preserve">    tau = L(i)/R(i);</w:t>
      </w:r>
      <w:r>
        <w:rPr>
          <w:color w:val="000000"/>
        </w:rPr>
        <w:br/>
        <w:t xml:space="preserve">    T_F = (tf([1/(L(i)*C(i))],[1,(1/tau),(1/(L(i)*C(i))),0]))</w:t>
      </w:r>
      <w:r>
        <w:rPr>
          <w:color w:val="000000"/>
        </w:rPr>
        <w:br/>
      </w:r>
      <w:r>
        <w:rPr>
          <w:color w:val="000000"/>
        </w:rPr>
        <w:br/>
        <w:t xml:space="preserve">    figure(3);</w:t>
      </w:r>
      <w:r>
        <w:rPr>
          <w:color w:val="000000"/>
        </w:rPr>
        <w:br/>
        <w:t xml:space="preserve">    subplot(2,4,i);</w:t>
      </w:r>
      <w:r>
        <w:rPr>
          <w:color w:val="000000"/>
        </w:rPr>
        <w:br/>
        <w:t xml:space="preserve">    title(</w:t>
      </w:r>
      <w:r w:rsidRPr="008B6186">
        <w:rPr>
          <w:color w:val="800000"/>
        </w:rPr>
        <w:t>'Step'</w:t>
      </w:r>
      <w:r>
        <w:rPr>
          <w:color w:val="000000"/>
        </w:rPr>
        <w:t>);</w:t>
      </w:r>
      <w:r>
        <w:rPr>
          <w:color w:val="000000"/>
        </w:rPr>
        <w:br/>
        <w:t xml:space="preserve">    step(T_F);</w:t>
      </w:r>
      <w:r>
        <w:rPr>
          <w:color w:val="000000"/>
        </w:rPr>
        <w:br/>
      </w:r>
      <w:r>
        <w:rPr>
          <w:color w:val="000000"/>
        </w:rPr>
        <w:br/>
        <w:t xml:space="preserve">    subplot(2,4,i+4);</w:t>
      </w:r>
      <w:r>
        <w:rPr>
          <w:color w:val="000000"/>
        </w:rPr>
        <w:br/>
        <w:t xml:space="preserve">    title(</w:t>
      </w:r>
      <w:r w:rsidRPr="008B6186">
        <w:rPr>
          <w:color w:val="800000"/>
        </w:rPr>
        <w:t>'impulse'</w:t>
      </w:r>
      <w:r>
        <w:rPr>
          <w:color w:val="000000"/>
        </w:rPr>
        <w:t>);</w:t>
      </w:r>
      <w:r>
        <w:rPr>
          <w:color w:val="000000"/>
        </w:rPr>
        <w:br/>
        <w:t xml:space="preserve">    impulse(T_F);</w:t>
      </w:r>
      <w:r>
        <w:rPr>
          <w:color w:val="000000"/>
        </w:rPr>
        <w:br/>
      </w:r>
      <w:r>
        <w:rPr>
          <w:color w:val="000000"/>
        </w:rPr>
        <w:br/>
        <w:t xml:space="preserve">    [z,p,k]= tf2zp([1/(L(i)*C(i))],[1,(1/tau),(1/(L(i)*C(i))),0])</w:t>
      </w:r>
      <w:r>
        <w:rPr>
          <w:color w:val="000000"/>
        </w:rPr>
        <w:br/>
        <w:t xml:space="preserve">    S = stepinfo(T_F)</w:t>
      </w:r>
      <w:r>
        <w:rPr>
          <w:color w:val="000000"/>
        </w:rPr>
        <w:br/>
        <w:t xml:space="preserve">    figure(4);</w:t>
      </w:r>
      <w:r>
        <w:rPr>
          <w:color w:val="000000"/>
        </w:rPr>
        <w:br/>
        <w:t xml:space="preserve">    zplane(z,p);</w:t>
      </w:r>
      <w:r>
        <w:rPr>
          <w:color w:val="000000"/>
        </w:rPr>
        <w:br/>
        <w:t xml:space="preserve">    xlim([-30000 30000]);</w:t>
      </w:r>
      <w:r>
        <w:rPr>
          <w:color w:val="000000"/>
        </w:rPr>
        <w:br/>
        <w:t xml:space="preserve">    ylim([-30000 30000]);</w:t>
      </w:r>
      <w:r>
        <w:rPr>
          <w:color w:val="000000"/>
        </w:rPr>
        <w:br/>
        <w:t xml:space="preserve">    hold </w:t>
      </w:r>
      <w:r w:rsidRPr="008B6186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    zeta = (R(i)/2)*(sqrt(C(i)/L(i)))</w:t>
      </w:r>
      <w:r>
        <w:rPr>
          <w:color w:val="000000"/>
        </w:rPr>
        <w:br/>
        <w:t xml:space="preserve">    w_n  = (1/(sqrt(L(i)*C(i))))</w:t>
      </w:r>
      <w:r>
        <w:rPr>
          <w:color w:val="000000"/>
        </w:rPr>
        <w:br/>
      </w:r>
      <w:r>
        <w:rPr>
          <w:color w:val="000000"/>
        </w:rPr>
        <w:br/>
      </w:r>
      <w:r w:rsidRPr="008B6186">
        <w:rPr>
          <w:color w:val="0000FF"/>
        </w:rPr>
        <w:t>end</w:t>
      </w:r>
      <w:r>
        <w:rPr>
          <w:color w:val="000000"/>
        </w:rPr>
        <w:br/>
        <w:t xml:space="preserve">hold </w:t>
      </w:r>
      <w:r w:rsidRPr="008B6186">
        <w:rPr>
          <w:color w:val="800000"/>
        </w:rPr>
        <w:t>off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 w:rsidRPr="008B6186">
        <w:rPr>
          <w:color w:val="008000"/>
        </w:rPr>
        <w:t>% D</w:t>
      </w:r>
      <w:r>
        <w:rPr>
          <w:color w:val="000000"/>
        </w:rPr>
        <w:br/>
      </w:r>
      <w:r w:rsidRPr="008B6186">
        <w:rPr>
          <w:color w:val="0000FF"/>
        </w:rPr>
        <w:t>for</w:t>
      </w:r>
      <w:r>
        <w:rPr>
          <w:color w:val="000000"/>
        </w:rPr>
        <w:t xml:space="preserve"> i = 1:4</w:t>
      </w:r>
      <w:r>
        <w:rPr>
          <w:color w:val="000000"/>
        </w:rPr>
        <w:br/>
        <w:t xml:space="preserve">    tau = L(i)/R(i);</w:t>
      </w:r>
      <w:r>
        <w:rPr>
          <w:color w:val="000000"/>
        </w:rPr>
        <w:br/>
        <w:t xml:space="preserve">    T_F = (tf([1/(L(i)*C(i)),0],[1,(1/tau),(1/(L(i)*C(i)))]))</w:t>
      </w:r>
      <w:r>
        <w:rPr>
          <w:color w:val="000000"/>
        </w:rPr>
        <w:br/>
      </w:r>
      <w:r>
        <w:rPr>
          <w:color w:val="000000"/>
        </w:rPr>
        <w:br/>
        <w:t xml:space="preserve">    figure(5);</w:t>
      </w:r>
      <w:r>
        <w:rPr>
          <w:color w:val="000000"/>
        </w:rPr>
        <w:br/>
        <w:t xml:space="preserve">    subplot(2,4,i);</w:t>
      </w:r>
      <w:r>
        <w:rPr>
          <w:color w:val="000000"/>
        </w:rPr>
        <w:br/>
        <w:t xml:space="preserve">    title(</w:t>
      </w:r>
      <w:r w:rsidRPr="008B6186">
        <w:rPr>
          <w:color w:val="800000"/>
        </w:rPr>
        <w:t>'Step'</w:t>
      </w:r>
      <w:r>
        <w:rPr>
          <w:color w:val="000000"/>
        </w:rPr>
        <w:t>);</w:t>
      </w:r>
      <w:r>
        <w:rPr>
          <w:color w:val="000000"/>
        </w:rPr>
        <w:br/>
        <w:t xml:space="preserve">    step(T_F);</w:t>
      </w:r>
      <w:r>
        <w:rPr>
          <w:color w:val="000000"/>
        </w:rPr>
        <w:br/>
      </w:r>
      <w:r>
        <w:rPr>
          <w:color w:val="000000"/>
        </w:rPr>
        <w:br/>
        <w:t xml:space="preserve">    subplot(2,4,i+4);</w:t>
      </w:r>
      <w:r>
        <w:rPr>
          <w:color w:val="000000"/>
        </w:rPr>
        <w:br/>
        <w:t xml:space="preserve">    title(</w:t>
      </w:r>
      <w:r w:rsidRPr="008B6186">
        <w:rPr>
          <w:color w:val="800000"/>
        </w:rPr>
        <w:t>'impulse'</w:t>
      </w:r>
      <w:r>
        <w:rPr>
          <w:color w:val="000000"/>
        </w:rPr>
        <w:t>);</w:t>
      </w:r>
      <w:r>
        <w:rPr>
          <w:color w:val="000000"/>
        </w:rPr>
        <w:br/>
        <w:t xml:space="preserve">    impulse(T_F);</w:t>
      </w:r>
      <w:r>
        <w:rPr>
          <w:color w:val="000000"/>
        </w:rPr>
        <w:br/>
      </w:r>
      <w:r>
        <w:rPr>
          <w:color w:val="000000"/>
        </w:rPr>
        <w:br/>
        <w:t xml:space="preserve">    [z,p,k]= tf2zp([1/(L(i)*C(i)),0],[1,(1/tau),(1/(L(i)*C(i)))])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S = stepinfo(T_F)</w:t>
      </w:r>
      <w:r>
        <w:rPr>
          <w:color w:val="000000"/>
        </w:rPr>
        <w:br/>
        <w:t xml:space="preserve">    figure(6);</w:t>
      </w:r>
      <w:r>
        <w:rPr>
          <w:color w:val="000000"/>
        </w:rPr>
        <w:br/>
        <w:t xml:space="preserve">    zplane(z,p);</w:t>
      </w:r>
      <w:r>
        <w:rPr>
          <w:color w:val="000000"/>
        </w:rPr>
        <w:br/>
        <w:t xml:space="preserve">    xlim([-30000 30000]);</w:t>
      </w:r>
      <w:r>
        <w:rPr>
          <w:color w:val="000000"/>
        </w:rPr>
        <w:br/>
        <w:t xml:space="preserve">    ylim([-30000 30000]);</w:t>
      </w:r>
      <w:r>
        <w:rPr>
          <w:color w:val="000000"/>
        </w:rPr>
        <w:br/>
        <w:t xml:space="preserve">    hold </w:t>
      </w:r>
      <w:r w:rsidRPr="008B6186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    zeta = (R(i)/2)*(sqrt(C(i)/L(i)))</w:t>
      </w:r>
      <w:r>
        <w:rPr>
          <w:color w:val="000000"/>
        </w:rPr>
        <w:br/>
        <w:t xml:space="preserve">    w_n  = (1/(sqrt(L(i)*C(i))))</w:t>
      </w:r>
      <w:r>
        <w:rPr>
          <w:color w:val="000000"/>
        </w:rPr>
        <w:br/>
      </w:r>
      <w:r>
        <w:rPr>
          <w:color w:val="000000"/>
        </w:rPr>
        <w:br/>
      </w:r>
      <w:r w:rsidRPr="008B6186">
        <w:rPr>
          <w:color w:val="0000FF"/>
        </w:rPr>
        <w:t>end</w:t>
      </w:r>
      <w:r>
        <w:rPr>
          <w:color w:val="000000"/>
        </w:rPr>
        <w:br/>
        <w:t xml:space="preserve">hold </w:t>
      </w:r>
      <w:r w:rsidRPr="008B6186">
        <w:rPr>
          <w:color w:val="800000"/>
        </w:rPr>
        <w:t>off</w:t>
      </w:r>
      <w:r>
        <w:rPr>
          <w:color w:val="000000"/>
        </w:rPr>
        <w:t>;</w:t>
      </w:r>
    </w:p>
    <w:p w14:paraId="1B06D861" w14:textId="77777777" w:rsidR="00762905" w:rsidRDefault="00762905" w:rsidP="00762905">
      <w:pPr>
        <w:pStyle w:val="MATLABOutput"/>
      </w:pPr>
      <w:r>
        <w:br/>
        <w:t>T_F =</w:t>
      </w:r>
      <w:r>
        <w:br/>
        <w:t xml:space="preserve"> </w:t>
      </w:r>
      <w:r>
        <w:br/>
        <w:t xml:space="preserve">         5.882e09</w:t>
      </w:r>
      <w:r>
        <w:br/>
        <w:t xml:space="preserve">  -----------------------</w:t>
      </w:r>
      <w:r>
        <w:br/>
        <w:t xml:space="preserve">  s^2 + 5882 s + 5.882e08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1.0e+04 *</w:t>
      </w:r>
      <w:r>
        <w:br/>
      </w:r>
      <w:r>
        <w:br/>
        <w:t xml:space="preserve">  -0.2941 + 2.4075i</w:t>
      </w:r>
      <w:r>
        <w:br/>
        <w:t xml:space="preserve">  -0.2941 - 2.4075i</w:t>
      </w:r>
      <w:r>
        <w:br/>
      </w:r>
      <w:r>
        <w:br/>
      </w:r>
      <w:r>
        <w:br/>
        <w:t>k =</w:t>
      </w:r>
      <w:r>
        <w:br/>
      </w:r>
      <w:r>
        <w:br/>
        <w:t xml:space="preserve">   5.8824e+09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4.7299e-05</w:t>
      </w:r>
      <w:r>
        <w:br/>
        <w:t xml:space="preserve">    SettlingTime: 0.0013</w:t>
      </w:r>
      <w:r>
        <w:br/>
        <w:t xml:space="preserve">     SettlingMin: 5.3639</w:t>
      </w:r>
      <w:r>
        <w:br/>
        <w:t xml:space="preserve">     SettlingMax: 16.8108</w:t>
      </w:r>
      <w:r>
        <w:br/>
        <w:t xml:space="preserve">       Overshoot: 68.1077</w:t>
      </w:r>
      <w:r>
        <w:br/>
        <w:t xml:space="preserve">      Undershoot: 0</w:t>
      </w:r>
      <w:r>
        <w:br/>
      </w:r>
      <w:r>
        <w:lastRenderedPageBreak/>
        <w:t xml:space="preserve">            Peak: 16.8108</w:t>
      </w:r>
      <w:r>
        <w:br/>
        <w:t xml:space="preserve">        PeakTime: 1.2953e-04</w:t>
      </w:r>
      <w:r>
        <w:br/>
      </w:r>
      <w:r>
        <w:br/>
      </w:r>
      <w:r>
        <w:br/>
        <w:t>zeta =</w:t>
      </w:r>
      <w:r>
        <w:br/>
      </w:r>
      <w:r>
        <w:br/>
        <w:t xml:space="preserve">    0.1213</w:t>
      </w:r>
      <w:r>
        <w:br/>
      </w:r>
      <w:r>
        <w:br/>
      </w:r>
      <w:r>
        <w:br/>
        <w:t>w_n =</w:t>
      </w:r>
      <w:r>
        <w:br/>
      </w:r>
      <w:r>
        <w:br/>
        <w:t xml:space="preserve">   2.4254e+04</w:t>
      </w:r>
      <w:r>
        <w:br/>
      </w:r>
      <w:r>
        <w:br/>
      </w:r>
      <w:r>
        <w:br/>
        <w:t>T_F =</w:t>
      </w:r>
      <w:r>
        <w:br/>
        <w:t xml:space="preserve"> </w:t>
      </w:r>
      <w:r>
        <w:br/>
        <w:t xml:space="preserve">         2.381e11</w:t>
      </w:r>
      <w:r>
        <w:br/>
        <w:t xml:space="preserve">  -----------------------</w:t>
      </w:r>
      <w:r>
        <w:br/>
        <w:t xml:space="preserve">  s^2 + 9524 s + 2.381e08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1.0e+04 *</w:t>
      </w:r>
      <w:r>
        <w:br/>
      </w:r>
      <w:r>
        <w:br/>
        <w:t xml:space="preserve">  -0.4762 + 1.4677i</w:t>
      </w:r>
      <w:r>
        <w:br/>
        <w:t xml:space="preserve">  -0.4762 - 1.4677i</w:t>
      </w:r>
      <w:r>
        <w:br/>
      </w:r>
      <w:r>
        <w:br/>
      </w:r>
      <w:r>
        <w:br/>
        <w:t>k =</w:t>
      </w:r>
      <w:r>
        <w:br/>
      </w:r>
      <w:r>
        <w:br/>
        <w:t xml:space="preserve">   2.3810e+11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8.6542e-05</w:t>
      </w:r>
      <w:r>
        <w:br/>
        <w:t xml:space="preserve">    SettlingTime: 7.2631e-04</w:t>
      </w:r>
      <w:r>
        <w:br/>
        <w:t xml:space="preserve">     SettlingMin: 869.8842</w:t>
      </w:r>
      <w:r>
        <w:br/>
        <w:t xml:space="preserve">     SettlingMax: 1.3608e+03</w:t>
      </w:r>
      <w:r>
        <w:br/>
        <w:t xml:space="preserve">       Overshoot: 36.0788</w:t>
      </w:r>
      <w:r>
        <w:br/>
      </w:r>
      <w:r>
        <w:lastRenderedPageBreak/>
        <w:t xml:space="preserve">      Undershoot: 0</w:t>
      </w:r>
      <w:r>
        <w:br/>
        <w:t xml:space="preserve">            Peak: 1.3608e+03</w:t>
      </w:r>
      <w:r>
        <w:br/>
        <w:t xml:space="preserve">        PeakTime: 2.1276e-04</w:t>
      </w:r>
      <w:r>
        <w:br/>
      </w:r>
      <w:r>
        <w:br/>
      </w:r>
      <w:r>
        <w:br/>
        <w:t>zeta =</w:t>
      </w:r>
      <w:r>
        <w:br/>
      </w:r>
      <w:r>
        <w:br/>
        <w:t xml:space="preserve">    0.3086</w:t>
      </w:r>
      <w:r>
        <w:br/>
      </w:r>
      <w:r>
        <w:br/>
      </w:r>
      <w:r>
        <w:br/>
        <w:t>w_n =</w:t>
      </w:r>
      <w:r>
        <w:br/>
      </w:r>
      <w:r>
        <w:br/>
        <w:t xml:space="preserve">   1.5430e+04</w:t>
      </w:r>
      <w:r>
        <w:br/>
      </w:r>
      <w:r>
        <w:br/>
      </w:r>
      <w:r>
        <w:br/>
        <w:t>T_F =</w:t>
      </w:r>
      <w:r>
        <w:br/>
        <w:t xml:space="preserve"> </w:t>
      </w:r>
      <w:r>
        <w:br/>
        <w:t xml:space="preserve">         6.803e06</w:t>
      </w:r>
      <w:r>
        <w:br/>
        <w:t xml:space="preserve">  -----------------------</w:t>
      </w:r>
      <w:r>
        <w:br/>
        <w:t xml:space="preserve">  s^2 + 6122 s + 6.803e07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1.0e+03 *</w:t>
      </w:r>
      <w:r>
        <w:br/>
      </w:r>
      <w:r>
        <w:br/>
        <w:t xml:space="preserve">  -3.0612 + 7.6587i</w:t>
      </w:r>
      <w:r>
        <w:br/>
        <w:t xml:space="preserve">  -3.0612 - 7.6587i</w:t>
      </w:r>
      <w:r>
        <w:br/>
      </w:r>
      <w:r>
        <w:br/>
      </w:r>
      <w:r>
        <w:br/>
        <w:t>k =</w:t>
      </w:r>
      <w:r>
        <w:br/>
      </w:r>
      <w:r>
        <w:br/>
        <w:t xml:space="preserve">   6.8027e+06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1.7243e-04</w:t>
      </w:r>
      <w:r>
        <w:br/>
        <w:t xml:space="preserve">    SettlingTime: 0.0013</w:t>
      </w:r>
      <w:r>
        <w:br/>
        <w:t xml:space="preserve">     SettlingMin: 0.0919</w:t>
      </w:r>
      <w:r>
        <w:br/>
        <w:t xml:space="preserve">     SettlingMax: 0.1285</w:t>
      </w:r>
      <w:r>
        <w:br/>
      </w:r>
      <w:r>
        <w:lastRenderedPageBreak/>
        <w:t xml:space="preserve">       Overshoot: 28.4716</w:t>
      </w:r>
      <w:r>
        <w:br/>
        <w:t xml:space="preserve">      Undershoot: 0</w:t>
      </w:r>
      <w:r>
        <w:br/>
        <w:t xml:space="preserve">            Peak: 0.1285</w:t>
      </w:r>
      <w:r>
        <w:br/>
        <w:t xml:space="preserve">        PeakTime: 4.0618e-04</w:t>
      </w:r>
      <w:r>
        <w:br/>
      </w:r>
      <w:r>
        <w:br/>
      </w:r>
      <w:r>
        <w:br/>
        <w:t>zeta =</w:t>
      </w:r>
      <w:r>
        <w:br/>
      </w:r>
      <w:r>
        <w:br/>
        <w:t xml:space="preserve">    0.3712</w:t>
      </w:r>
      <w:r>
        <w:br/>
      </w:r>
      <w:r>
        <w:br/>
      </w:r>
      <w:r>
        <w:br/>
        <w:t>w_n =</w:t>
      </w:r>
      <w:r>
        <w:br/>
      </w:r>
      <w:r>
        <w:br/>
        <w:t xml:space="preserve">   8.2479e+03</w:t>
      </w:r>
      <w:r>
        <w:br/>
      </w:r>
      <w:r>
        <w:br/>
      </w:r>
      <w:r>
        <w:br/>
        <w:t>T_F =</w:t>
      </w:r>
      <w:r>
        <w:br/>
        <w:t xml:space="preserve"> </w:t>
      </w:r>
      <w:r>
        <w:br/>
        <w:t xml:space="preserve">         2.381e10</w:t>
      </w:r>
      <w:r>
        <w:br/>
        <w:t xml:space="preserve">  -----------------------</w:t>
      </w:r>
      <w:r>
        <w:br/>
        <w:t xml:space="preserve">  s^2 - 9524 s + 2.381e08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1.0e+04 *</w:t>
      </w:r>
      <w:r>
        <w:br/>
      </w:r>
      <w:r>
        <w:br/>
        <w:t xml:space="preserve">   0.4762 + 1.4677i</w:t>
      </w:r>
      <w:r>
        <w:br/>
        <w:t xml:space="preserve">   0.4762 - 1.4677i</w:t>
      </w:r>
      <w:r>
        <w:br/>
      </w:r>
      <w:r>
        <w:br/>
      </w:r>
      <w:r>
        <w:br/>
        <w:t>k =</w:t>
      </w:r>
      <w:r>
        <w:br/>
      </w:r>
      <w:r>
        <w:br/>
        <w:t xml:space="preserve">   2.3810e+10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</w:r>
      <w:r>
        <w:lastRenderedPageBreak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zeta =</w:t>
      </w:r>
      <w:r>
        <w:br/>
      </w:r>
      <w:r>
        <w:br/>
        <w:t xml:space="preserve">   -0.3086</w:t>
      </w:r>
      <w:r>
        <w:br/>
      </w:r>
      <w:r>
        <w:br/>
      </w:r>
      <w:r>
        <w:br/>
        <w:t>w_n =</w:t>
      </w:r>
      <w:r>
        <w:br/>
      </w:r>
      <w:r>
        <w:br/>
        <w:t xml:space="preserve">   1.5430e+04</w:t>
      </w:r>
      <w:r>
        <w:br/>
      </w:r>
      <w:r>
        <w:br/>
      </w:r>
      <w:r>
        <w:br/>
        <w:t>T_F =</w:t>
      </w:r>
      <w:r>
        <w:br/>
        <w:t xml:space="preserve"> </w:t>
      </w:r>
      <w:r>
        <w:br/>
        <w:t xml:space="preserve">           5.882e08</w:t>
      </w:r>
      <w:r>
        <w:br/>
        <w:t xml:space="preserve">  ---------------------------</w:t>
      </w:r>
      <w:r>
        <w:br/>
        <w:t xml:space="preserve">  s^3 + 5882 s^2 + 5.882e08 s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1.0e+04 *</w:t>
      </w:r>
      <w:r>
        <w:br/>
      </w:r>
      <w:r>
        <w:br/>
        <w:t xml:space="preserve">   0.0000 + 0.0000i</w:t>
      </w:r>
      <w:r>
        <w:br/>
        <w:t xml:space="preserve">  -0.2941 + 2.4075i</w:t>
      </w:r>
      <w:r>
        <w:br/>
        <w:t xml:space="preserve">  -0.2941 - 2.4075i</w:t>
      </w:r>
      <w:r>
        <w:br/>
      </w:r>
      <w:r>
        <w:br/>
      </w:r>
      <w:r>
        <w:br/>
        <w:t>k =</w:t>
      </w:r>
      <w:r>
        <w:br/>
      </w:r>
      <w:r>
        <w:br/>
        <w:t xml:space="preserve">   5.8824e+08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</w:r>
      <w:r>
        <w:lastRenderedPageBreak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zeta =</w:t>
      </w:r>
      <w:r>
        <w:br/>
      </w:r>
      <w:r>
        <w:br/>
        <w:t xml:space="preserve">    0.1213</w:t>
      </w:r>
      <w:r>
        <w:br/>
      </w:r>
      <w:r>
        <w:br/>
      </w:r>
      <w:r>
        <w:br/>
        <w:t>w_n =</w:t>
      </w:r>
      <w:r>
        <w:br/>
      </w:r>
      <w:r>
        <w:br/>
        <w:t xml:space="preserve">   2.4254e+04</w:t>
      </w:r>
      <w:r>
        <w:br/>
      </w:r>
      <w:r>
        <w:br/>
      </w:r>
      <w:r>
        <w:br/>
        <w:t>T_F =</w:t>
      </w:r>
      <w:r>
        <w:br/>
        <w:t xml:space="preserve"> </w:t>
      </w:r>
      <w:r>
        <w:br/>
        <w:t xml:space="preserve">           2.381e08</w:t>
      </w:r>
      <w:r>
        <w:br/>
        <w:t xml:space="preserve">  ---------------------------</w:t>
      </w:r>
      <w:r>
        <w:br/>
        <w:t xml:space="preserve">  s^3 + 9524 s^2 + 2.381e08 s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1.0e+04 *</w:t>
      </w:r>
      <w:r>
        <w:br/>
      </w:r>
      <w:r>
        <w:br/>
        <w:t xml:space="preserve">   0.0000 + 0.0000i</w:t>
      </w:r>
      <w:r>
        <w:br/>
        <w:t xml:space="preserve">  -0.4762 + 1.4677i</w:t>
      </w:r>
      <w:r>
        <w:br/>
        <w:t xml:space="preserve">  -0.4762 - 1.4677i</w:t>
      </w:r>
      <w:r>
        <w:br/>
      </w:r>
      <w:r>
        <w:br/>
      </w:r>
      <w:r>
        <w:br/>
        <w:t>k =</w:t>
      </w:r>
      <w:r>
        <w:br/>
      </w:r>
      <w:r>
        <w:br/>
        <w:t xml:space="preserve">   2.3810e+08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lastRenderedPageBreak/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zeta =</w:t>
      </w:r>
      <w:r>
        <w:br/>
      </w:r>
      <w:r>
        <w:br/>
        <w:t xml:space="preserve">    0.3086</w:t>
      </w:r>
      <w:r>
        <w:br/>
      </w:r>
      <w:r>
        <w:br/>
      </w:r>
      <w:r>
        <w:br/>
        <w:t>w_n =</w:t>
      </w:r>
      <w:r>
        <w:br/>
      </w:r>
      <w:r>
        <w:br/>
        <w:t xml:space="preserve">   1.5430e+04</w:t>
      </w:r>
      <w:r>
        <w:br/>
      </w:r>
      <w:r>
        <w:br/>
      </w:r>
      <w:r>
        <w:br/>
        <w:t>T_F =</w:t>
      </w:r>
      <w:r>
        <w:br/>
        <w:t xml:space="preserve"> </w:t>
      </w:r>
      <w:r>
        <w:br/>
        <w:t xml:space="preserve">           6.803e07</w:t>
      </w:r>
      <w:r>
        <w:br/>
        <w:t xml:space="preserve">  ---------------------------</w:t>
      </w:r>
      <w:r>
        <w:br/>
        <w:t xml:space="preserve">  s^3 + 6122 s^2 + 6.803e07 s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1.0e+03 *</w:t>
      </w:r>
      <w:r>
        <w:br/>
      </w:r>
      <w:r>
        <w:br/>
        <w:t xml:space="preserve">   0.0000 + 0.0000i</w:t>
      </w:r>
      <w:r>
        <w:br/>
        <w:t xml:space="preserve">  -3.0612 + 7.6587i</w:t>
      </w:r>
      <w:r>
        <w:br/>
        <w:t xml:space="preserve">  -3.0612 - 7.6587i</w:t>
      </w:r>
      <w:r>
        <w:br/>
      </w:r>
      <w:r>
        <w:br/>
      </w:r>
      <w:r>
        <w:br/>
        <w:t>k =</w:t>
      </w:r>
      <w:r>
        <w:br/>
      </w:r>
      <w:r>
        <w:br/>
        <w:t xml:space="preserve">   6.8027e+07</w:t>
      </w:r>
      <w:r>
        <w:br/>
      </w:r>
      <w:r>
        <w:br/>
      </w:r>
      <w:r>
        <w:br/>
        <w:t xml:space="preserve">S = </w:t>
      </w:r>
      <w:r>
        <w:br/>
      </w:r>
      <w:r>
        <w:lastRenderedPageBreak/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zeta =</w:t>
      </w:r>
      <w:r>
        <w:br/>
      </w:r>
      <w:r>
        <w:br/>
        <w:t xml:space="preserve">    0.3712</w:t>
      </w:r>
      <w:r>
        <w:br/>
      </w:r>
      <w:r>
        <w:br/>
      </w:r>
      <w:r>
        <w:br/>
        <w:t>w_n =</w:t>
      </w:r>
      <w:r>
        <w:br/>
      </w:r>
      <w:r>
        <w:br/>
        <w:t xml:space="preserve">   8.2479e+03</w:t>
      </w:r>
      <w:r>
        <w:br/>
      </w:r>
      <w:r>
        <w:br/>
      </w:r>
      <w:r>
        <w:br/>
        <w:t>T_F =</w:t>
      </w:r>
      <w:r>
        <w:br/>
        <w:t xml:space="preserve"> </w:t>
      </w:r>
      <w:r>
        <w:br/>
        <w:t xml:space="preserve">           2.381e08</w:t>
      </w:r>
      <w:r>
        <w:br/>
        <w:t xml:space="preserve">  ---------------------------</w:t>
      </w:r>
      <w:r>
        <w:br/>
        <w:t xml:space="preserve">  s^3 - 9524 s^2 + 2.381e08 s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1.0e+04 *</w:t>
      </w:r>
      <w:r>
        <w:br/>
      </w:r>
      <w:r>
        <w:br/>
        <w:t xml:space="preserve">   0.0000 + 0.0000i</w:t>
      </w:r>
      <w:r>
        <w:br/>
        <w:t xml:space="preserve">   0.4762 + 1.4677i</w:t>
      </w:r>
      <w:r>
        <w:br/>
        <w:t xml:space="preserve">   0.4762 - 1.4677i</w:t>
      </w:r>
      <w:r>
        <w:br/>
      </w:r>
      <w:r>
        <w:br/>
      </w:r>
      <w:r>
        <w:br/>
        <w:t>k =</w:t>
      </w:r>
      <w:r>
        <w:br/>
      </w:r>
      <w:r>
        <w:br/>
        <w:t xml:space="preserve">   2.3810e+08</w:t>
      </w:r>
      <w:r>
        <w:br/>
      </w:r>
      <w:r>
        <w:br/>
      </w:r>
      <w:r>
        <w:lastRenderedPageBreak/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zeta =</w:t>
      </w:r>
      <w:r>
        <w:br/>
      </w:r>
      <w:r>
        <w:br/>
        <w:t xml:space="preserve">   -0.3086</w:t>
      </w:r>
      <w:r>
        <w:br/>
      </w:r>
      <w:r>
        <w:br/>
      </w:r>
      <w:r>
        <w:br/>
        <w:t>w_n =</w:t>
      </w:r>
      <w:r>
        <w:br/>
      </w:r>
      <w:r>
        <w:br/>
        <w:t xml:space="preserve">   1.5430e+04</w:t>
      </w:r>
      <w:r>
        <w:br/>
      </w:r>
      <w:r>
        <w:br/>
      </w:r>
      <w:r>
        <w:br/>
        <w:t>T_F =</w:t>
      </w:r>
      <w:r>
        <w:br/>
        <w:t xml:space="preserve"> </w:t>
      </w:r>
      <w:r>
        <w:br/>
        <w:t xml:space="preserve">        5.882e08 s</w:t>
      </w:r>
      <w:r>
        <w:br/>
        <w:t xml:space="preserve">  -----------------------</w:t>
      </w:r>
      <w:r>
        <w:br/>
        <w:t xml:space="preserve">  s^2 + 5882 s + 5.882e08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   0</w:t>
      </w:r>
      <w:r>
        <w:br/>
      </w:r>
      <w:r>
        <w:br/>
      </w:r>
      <w:r>
        <w:br/>
        <w:t>p =</w:t>
      </w:r>
      <w:r>
        <w:br/>
      </w:r>
      <w:r>
        <w:br/>
        <w:t xml:space="preserve">   1.0e+04 *</w:t>
      </w:r>
      <w:r>
        <w:br/>
      </w:r>
      <w:r>
        <w:br/>
        <w:t xml:space="preserve">  -0.2941 + 2.4075i</w:t>
      </w:r>
      <w:r>
        <w:br/>
        <w:t xml:space="preserve">  -0.2941 - 2.4075i</w:t>
      </w:r>
      <w:r>
        <w:br/>
      </w:r>
      <w:r>
        <w:br/>
      </w:r>
      <w:r>
        <w:br/>
        <w:t>k =</w:t>
      </w:r>
      <w:r>
        <w:br/>
      </w:r>
      <w:r>
        <w:br/>
        <w:t xml:space="preserve">   5.8824e+08</w:t>
      </w:r>
      <w:r>
        <w:br/>
      </w:r>
      <w:r>
        <w:lastRenderedPageBreak/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0</w:t>
      </w:r>
      <w:r>
        <w:br/>
        <w:t xml:space="preserve">    SettlingTime: 0.0014</w:t>
      </w:r>
      <w:r>
        <w:br/>
        <w:t xml:space="preserve">     SettlingMin: -1.3789e+04</w:t>
      </w:r>
      <w:r>
        <w:br/>
        <w:t xml:space="preserve">     SettlingMax: 2.0195e+04</w:t>
      </w:r>
      <w:r>
        <w:br/>
        <w:t xml:space="preserve">       Overshoot: Inf</w:t>
      </w:r>
      <w:r>
        <w:br/>
        <w:t xml:space="preserve">      Undershoot: Inf</w:t>
      </w:r>
      <w:r>
        <w:br/>
        <w:t xml:space="preserve">            Peak: 2.0195e+04</w:t>
      </w:r>
      <w:r>
        <w:br/>
        <w:t xml:space="preserve">        PeakTime: 6.4766e-05</w:t>
      </w:r>
      <w:r>
        <w:br/>
      </w:r>
      <w:r>
        <w:br/>
      </w:r>
      <w:r>
        <w:br/>
        <w:t>zeta =</w:t>
      </w:r>
      <w:r>
        <w:br/>
      </w:r>
      <w:r>
        <w:br/>
        <w:t xml:space="preserve">    0.1213</w:t>
      </w:r>
      <w:r>
        <w:br/>
      </w:r>
      <w:r>
        <w:br/>
      </w:r>
      <w:r>
        <w:br/>
        <w:t>w_n =</w:t>
      </w:r>
      <w:r>
        <w:br/>
      </w:r>
      <w:r>
        <w:br/>
        <w:t xml:space="preserve">   2.4254e+04</w:t>
      </w:r>
      <w:r>
        <w:br/>
      </w:r>
      <w:r>
        <w:br/>
      </w:r>
      <w:r>
        <w:br/>
        <w:t>T_F =</w:t>
      </w:r>
      <w:r>
        <w:br/>
        <w:t xml:space="preserve"> </w:t>
      </w:r>
      <w:r>
        <w:br/>
        <w:t xml:space="preserve">        2.381e08 s</w:t>
      </w:r>
      <w:r>
        <w:br/>
        <w:t xml:space="preserve">  -----------------------</w:t>
      </w:r>
      <w:r>
        <w:br/>
        <w:t xml:space="preserve">  s^2 + 9524 s + 2.381e08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   0</w:t>
      </w:r>
      <w:r>
        <w:br/>
      </w:r>
      <w:r>
        <w:br/>
      </w:r>
      <w:r>
        <w:br/>
        <w:t>p =</w:t>
      </w:r>
      <w:r>
        <w:br/>
      </w:r>
      <w:r>
        <w:br/>
        <w:t xml:space="preserve">   1.0e+04 *</w:t>
      </w:r>
      <w:r>
        <w:br/>
      </w:r>
      <w:r>
        <w:br/>
        <w:t xml:space="preserve">  -0.4762 + 1.4677i</w:t>
      </w:r>
      <w:r>
        <w:br/>
        <w:t xml:space="preserve">  -0.4762 - 1.4677i</w:t>
      </w:r>
      <w:r>
        <w:br/>
      </w:r>
      <w:r>
        <w:br/>
      </w:r>
      <w:r>
        <w:br/>
        <w:t>k =</w:t>
      </w:r>
      <w:r>
        <w:br/>
      </w:r>
      <w:r>
        <w:br/>
      </w:r>
      <w:r>
        <w:lastRenderedPageBreak/>
        <w:t xml:space="preserve">   2.3810e+08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0</w:t>
      </w:r>
      <w:r>
        <w:br/>
        <w:t xml:space="preserve">    SettlingTime: 8.1197e-04</w:t>
      </w:r>
      <w:r>
        <w:br/>
        <w:t xml:space="preserve">     SettlingMin: -3.7033e+03</w:t>
      </w:r>
      <w:r>
        <w:br/>
        <w:t xml:space="preserve">     SettlingMax: 1.0260e+04</w:t>
      </w:r>
      <w:r>
        <w:br/>
        <w:t xml:space="preserve">       Overshoot: Inf</w:t>
      </w:r>
      <w:r>
        <w:br/>
        <w:t xml:space="preserve">      Undershoot: Inf</w:t>
      </w:r>
      <w:r>
        <w:br/>
        <w:t xml:space="preserve">            Peak: 1.0260e+04</w:t>
      </w:r>
      <w:r>
        <w:br/>
        <w:t xml:space="preserve">        PeakTime: 8.7038e-05</w:t>
      </w:r>
      <w:r>
        <w:br/>
      </w:r>
      <w:r>
        <w:br/>
      </w:r>
      <w:r>
        <w:br/>
        <w:t>zeta =</w:t>
      </w:r>
      <w:r>
        <w:br/>
      </w:r>
      <w:r>
        <w:br/>
        <w:t xml:space="preserve">    0.3086</w:t>
      </w:r>
      <w:r>
        <w:br/>
      </w:r>
      <w:r>
        <w:br/>
      </w:r>
      <w:r>
        <w:br/>
        <w:t>w_n =</w:t>
      </w:r>
      <w:r>
        <w:br/>
      </w:r>
      <w:r>
        <w:br/>
        <w:t xml:space="preserve">   1.5430e+04</w:t>
      </w:r>
      <w:r>
        <w:br/>
      </w:r>
      <w:r>
        <w:br/>
      </w:r>
      <w:r>
        <w:br/>
        <w:t>T_F =</w:t>
      </w:r>
      <w:r>
        <w:br/>
        <w:t xml:space="preserve"> </w:t>
      </w:r>
      <w:r>
        <w:br/>
        <w:t xml:space="preserve">        6.803e07 s</w:t>
      </w:r>
      <w:r>
        <w:br/>
        <w:t xml:space="preserve">  -----------------------</w:t>
      </w:r>
      <w:r>
        <w:br/>
        <w:t xml:space="preserve">  s^2 + 6122 s + 6.803e07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   0</w:t>
      </w:r>
      <w:r>
        <w:br/>
      </w:r>
      <w:r>
        <w:br/>
      </w:r>
      <w:r>
        <w:br/>
        <w:t>p =</w:t>
      </w:r>
      <w:r>
        <w:br/>
      </w:r>
      <w:r>
        <w:br/>
        <w:t xml:space="preserve">   1.0e+03 *</w:t>
      </w:r>
      <w:r>
        <w:br/>
      </w:r>
      <w:r>
        <w:br/>
        <w:t xml:space="preserve">  -3.0612 + 7.6587i</w:t>
      </w:r>
      <w:r>
        <w:br/>
        <w:t xml:space="preserve">  -3.0612 - 7.6587i</w:t>
      </w:r>
      <w:r>
        <w:br/>
      </w:r>
      <w:r>
        <w:br/>
      </w:r>
      <w:r>
        <w:br/>
        <w:t>k =</w:t>
      </w:r>
      <w:r>
        <w:br/>
      </w:r>
      <w:r>
        <w:lastRenderedPageBreak/>
        <w:br/>
        <w:t xml:space="preserve">   6.8027e+07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0</w:t>
      </w:r>
      <w:r>
        <w:br/>
        <w:t xml:space="preserve">    SettlingTime: 0.0015</w:t>
      </w:r>
      <w:r>
        <w:br/>
        <w:t xml:space="preserve">     SettlingMin: -1.4581e+03</w:t>
      </w:r>
      <w:r>
        <w:br/>
        <w:t xml:space="preserve">     SettlingMax: 5.1204e+03</w:t>
      </w:r>
      <w:r>
        <w:br/>
        <w:t xml:space="preserve">       Overshoot: Inf</w:t>
      </w:r>
      <w:r>
        <w:br/>
        <w:t xml:space="preserve">      Undershoot: Inf</w:t>
      </w:r>
      <w:r>
        <w:br/>
        <w:t xml:space="preserve">            Peak: 5.1204e+03</w:t>
      </w:r>
      <w:r>
        <w:br/>
        <w:t xml:space="preserve">        PeakTime: 1.5044e-04</w:t>
      </w:r>
      <w:r>
        <w:br/>
      </w:r>
      <w:r>
        <w:br/>
      </w:r>
      <w:r>
        <w:br/>
        <w:t>zeta =</w:t>
      </w:r>
      <w:r>
        <w:br/>
      </w:r>
      <w:r>
        <w:br/>
        <w:t xml:space="preserve">    0.3712</w:t>
      </w:r>
      <w:r>
        <w:br/>
      </w:r>
      <w:r>
        <w:br/>
      </w:r>
      <w:r>
        <w:br/>
        <w:t>w_n =</w:t>
      </w:r>
      <w:r>
        <w:br/>
      </w:r>
      <w:r>
        <w:br/>
        <w:t xml:space="preserve">   8.2479e+03</w:t>
      </w:r>
      <w:r>
        <w:br/>
      </w:r>
      <w:r>
        <w:br/>
      </w:r>
      <w:r>
        <w:br/>
        <w:t>T_F =</w:t>
      </w:r>
      <w:r>
        <w:br/>
        <w:t xml:space="preserve"> </w:t>
      </w:r>
      <w:r>
        <w:br/>
        <w:t xml:space="preserve">        2.381e08 s</w:t>
      </w:r>
      <w:r>
        <w:br/>
        <w:t xml:space="preserve">  -----------------------</w:t>
      </w:r>
      <w:r>
        <w:br/>
        <w:t xml:space="preserve">  s^2 - 9524 s + 2.381e08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   0</w:t>
      </w:r>
      <w:r>
        <w:br/>
      </w:r>
      <w:r>
        <w:br/>
      </w:r>
      <w:r>
        <w:br/>
        <w:t>p =</w:t>
      </w:r>
      <w:r>
        <w:br/>
      </w:r>
      <w:r>
        <w:br/>
        <w:t xml:space="preserve">   1.0e+04 *</w:t>
      </w:r>
      <w:r>
        <w:br/>
      </w:r>
      <w:r>
        <w:br/>
        <w:t xml:space="preserve">   0.4762 + 1.4677i</w:t>
      </w:r>
      <w:r>
        <w:br/>
        <w:t xml:space="preserve">   0.4762 - 1.4677i</w:t>
      </w:r>
      <w:r>
        <w:br/>
      </w:r>
      <w:r>
        <w:br/>
      </w:r>
      <w:r>
        <w:br/>
      </w:r>
      <w:r>
        <w:lastRenderedPageBreak/>
        <w:t>k =</w:t>
      </w:r>
      <w:r>
        <w:br/>
      </w:r>
      <w:r>
        <w:br/>
        <w:t xml:space="preserve">   2.3810e+08</w:t>
      </w:r>
      <w:r>
        <w:br/>
      </w:r>
      <w:r>
        <w:br/>
      </w:r>
      <w:r>
        <w:br/>
        <w:t xml:space="preserve">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zeta =</w:t>
      </w:r>
      <w:r>
        <w:br/>
      </w:r>
      <w:r>
        <w:br/>
        <w:t xml:space="preserve">   -0.3086</w:t>
      </w:r>
      <w:r>
        <w:br/>
      </w:r>
      <w:r>
        <w:br/>
      </w:r>
      <w:r>
        <w:br/>
        <w:t>w_n =</w:t>
      </w:r>
      <w:r>
        <w:br/>
      </w:r>
      <w:r>
        <w:br/>
        <w:t xml:space="preserve">   1.5430e+04</w:t>
      </w:r>
      <w:r>
        <w:br/>
      </w:r>
    </w:p>
    <w:p w14:paraId="70A7B2EA" w14:textId="4C643038" w:rsidR="00762905" w:rsidRDefault="00762905" w:rsidP="00762905">
      <w:r w:rsidRPr="003E016F">
        <w:rPr>
          <w:noProof/>
        </w:rPr>
        <w:lastRenderedPageBreak/>
        <w:drawing>
          <wp:inline distT="0" distB="0" distL="0" distR="0" wp14:anchorId="2B5D204F" wp14:editId="47F99209">
            <wp:extent cx="5334000" cy="4000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A541" w14:textId="0378AF07" w:rsidR="00762905" w:rsidRDefault="00762905" w:rsidP="00762905">
      <w:r w:rsidRPr="003E016F">
        <w:rPr>
          <w:noProof/>
        </w:rPr>
        <w:lastRenderedPageBreak/>
        <w:drawing>
          <wp:inline distT="0" distB="0" distL="0" distR="0" wp14:anchorId="2EAD37BD" wp14:editId="43A09B75">
            <wp:extent cx="5334000" cy="4000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9E55" w14:textId="5378128D" w:rsidR="00762905" w:rsidRDefault="00762905" w:rsidP="00762905">
      <w:r w:rsidRPr="003E016F">
        <w:rPr>
          <w:noProof/>
        </w:rPr>
        <w:lastRenderedPageBreak/>
        <w:drawing>
          <wp:inline distT="0" distB="0" distL="0" distR="0" wp14:anchorId="46401A9D" wp14:editId="5476250C">
            <wp:extent cx="5334000" cy="4000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F620" w14:textId="4094FA62" w:rsidR="00762905" w:rsidRDefault="00762905" w:rsidP="00762905">
      <w:r w:rsidRPr="003E016F">
        <w:rPr>
          <w:noProof/>
        </w:rPr>
        <w:lastRenderedPageBreak/>
        <w:drawing>
          <wp:inline distT="0" distB="0" distL="0" distR="0" wp14:anchorId="2449C16B" wp14:editId="4D57E910">
            <wp:extent cx="5334000" cy="400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FFBE5" w14:textId="538F0AF7" w:rsidR="00762905" w:rsidRDefault="00762905" w:rsidP="00762905">
      <w:r w:rsidRPr="003E016F">
        <w:rPr>
          <w:noProof/>
        </w:rPr>
        <w:lastRenderedPageBreak/>
        <w:drawing>
          <wp:inline distT="0" distB="0" distL="0" distR="0" wp14:anchorId="3C8DEB2E" wp14:editId="129AB143">
            <wp:extent cx="5334000" cy="4000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F6AF7" w14:textId="32C52FFB" w:rsidR="00762905" w:rsidRDefault="00762905" w:rsidP="00762905">
      <w:r w:rsidRPr="003E016F">
        <w:rPr>
          <w:noProof/>
        </w:rPr>
        <w:lastRenderedPageBreak/>
        <w:drawing>
          <wp:inline distT="0" distB="0" distL="0" distR="0" wp14:anchorId="2B841E3A" wp14:editId="600173D2">
            <wp:extent cx="5334000" cy="4000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7596D" w14:textId="3ACE1280" w:rsidR="00762905" w:rsidRDefault="00762905" w:rsidP="00762905">
      <w:pPr>
        <w:pStyle w:val="Heading2"/>
      </w:pPr>
      <w:bookmarkStart w:id="63" w:name="_Toc68193693"/>
      <w:bookmarkStart w:id="64" w:name="_Toc69372276"/>
      <w:r>
        <w:t>Comparison Analysis</w:t>
      </w:r>
      <w:bookmarkEnd w:id="63"/>
      <w:bookmarkEnd w:id="64"/>
    </w:p>
    <w:p w14:paraId="10EE8052" w14:textId="77777777" w:rsidR="00762905" w:rsidRDefault="00762905" w:rsidP="00762905">
      <w:pPr>
        <w:pStyle w:val="MATLABCode"/>
        <w:rPr>
          <w:color w:val="000000"/>
        </w:rPr>
      </w:pPr>
      <w:r>
        <w:t xml:space="preserve"> </w:t>
      </w:r>
      <w:r w:rsidRPr="008B6186">
        <w:rPr>
          <w:color w:val="008000"/>
        </w:rPr>
        <w:t>%Second order open loopwith controller</w:t>
      </w:r>
      <w:r>
        <w:rPr>
          <w:color w:val="000000"/>
        </w:rPr>
        <w:br/>
      </w:r>
      <w:r w:rsidRPr="008B6186">
        <w:rPr>
          <w:color w:val="008000"/>
        </w:rPr>
        <w:t>%P controller</w:t>
      </w:r>
      <w:r>
        <w:rPr>
          <w:color w:val="000000"/>
        </w:rPr>
        <w:br/>
      </w:r>
      <w:r w:rsidRPr="008B6186">
        <w:rPr>
          <w:color w:val="008000"/>
        </w:rPr>
        <w:t>% Only peak value of the system is changes</w:t>
      </w:r>
      <w:r>
        <w:rPr>
          <w:color w:val="000000"/>
        </w:rPr>
        <w:br/>
      </w:r>
      <w:r>
        <w:rPr>
          <w:color w:val="000000"/>
        </w:rPr>
        <w:br/>
      </w:r>
      <w:r w:rsidRPr="008B6186">
        <w:rPr>
          <w:color w:val="008000"/>
        </w:rPr>
        <w:t>%I controller</w:t>
      </w:r>
      <w:r>
        <w:rPr>
          <w:color w:val="000000"/>
        </w:rPr>
        <w:br/>
      </w:r>
      <w:r w:rsidRPr="008B6186">
        <w:rPr>
          <w:color w:val="008000"/>
        </w:rPr>
        <w:t>%For I controller the system become unstable</w:t>
      </w:r>
      <w:r>
        <w:rPr>
          <w:color w:val="000000"/>
        </w:rPr>
        <w:br/>
      </w:r>
      <w:r w:rsidRPr="008B6186">
        <w:rPr>
          <w:color w:val="008000"/>
        </w:rPr>
        <w:t>%For one pole it is marginally stable</w:t>
      </w:r>
      <w:r>
        <w:rPr>
          <w:color w:val="000000"/>
        </w:rPr>
        <w:br/>
      </w:r>
      <w:r>
        <w:rPr>
          <w:color w:val="000000"/>
        </w:rPr>
        <w:br/>
      </w:r>
      <w:r w:rsidRPr="008B6186">
        <w:rPr>
          <w:color w:val="008000"/>
        </w:rPr>
        <w:t>%D controoler</w:t>
      </w:r>
      <w:r>
        <w:rPr>
          <w:color w:val="000000"/>
        </w:rPr>
        <w:br/>
      </w:r>
      <w:r w:rsidRPr="008B6186">
        <w:rPr>
          <w:color w:val="008000"/>
        </w:rPr>
        <w:t>%For D controller speed of the system is more</w:t>
      </w:r>
      <w:r>
        <w:rPr>
          <w:color w:val="000000"/>
        </w:rPr>
        <w:br/>
      </w:r>
      <w:r w:rsidRPr="008B6186">
        <w:rPr>
          <w:color w:val="008000"/>
        </w:rPr>
        <w:t>%In this settling time is also less</w:t>
      </w:r>
    </w:p>
    <w:p w14:paraId="6A71A958" w14:textId="4F0EF6B8" w:rsidR="00762905" w:rsidRDefault="00762905" w:rsidP="00762905">
      <w:pPr>
        <w:ind w:firstLine="0"/>
        <w:rPr>
          <w:i/>
          <w:noProof/>
          <w:color w:val="808080"/>
        </w:rPr>
      </w:pPr>
    </w:p>
    <w:p w14:paraId="0C1BDD32" w14:textId="24016D4E" w:rsidR="00762905" w:rsidRDefault="00762905" w:rsidP="00762905">
      <w:pPr>
        <w:ind w:firstLine="0"/>
        <w:rPr>
          <w:i/>
          <w:noProof/>
          <w:color w:val="808080"/>
        </w:rPr>
      </w:pPr>
    </w:p>
    <w:p w14:paraId="65CB0E45" w14:textId="39EF4B1A" w:rsidR="00762905" w:rsidRDefault="00762905" w:rsidP="00762905">
      <w:pPr>
        <w:ind w:firstLine="0"/>
        <w:rPr>
          <w:i/>
          <w:noProof/>
          <w:color w:val="808080"/>
        </w:rPr>
      </w:pPr>
    </w:p>
    <w:p w14:paraId="2C20FCB6" w14:textId="088BAAE9" w:rsidR="00762905" w:rsidRDefault="00762905" w:rsidP="00762905">
      <w:pPr>
        <w:ind w:firstLine="0"/>
        <w:rPr>
          <w:i/>
          <w:noProof/>
          <w:color w:val="808080"/>
        </w:rPr>
      </w:pPr>
    </w:p>
    <w:p w14:paraId="7128697C" w14:textId="3663A6C5" w:rsidR="00762905" w:rsidRDefault="00762905" w:rsidP="00762905">
      <w:pPr>
        <w:ind w:firstLine="0"/>
        <w:rPr>
          <w:i/>
          <w:noProof/>
          <w:color w:val="808080"/>
        </w:rPr>
      </w:pPr>
    </w:p>
    <w:p w14:paraId="28019CA0" w14:textId="60E25D6C" w:rsidR="00762905" w:rsidRDefault="00762905" w:rsidP="00762905">
      <w:pPr>
        <w:ind w:firstLine="0"/>
        <w:rPr>
          <w:i/>
          <w:noProof/>
          <w:color w:val="808080"/>
        </w:rPr>
      </w:pPr>
    </w:p>
    <w:p w14:paraId="6726D405" w14:textId="57A0B136" w:rsidR="00762905" w:rsidRDefault="00762905" w:rsidP="00762905">
      <w:pPr>
        <w:ind w:firstLine="0"/>
        <w:rPr>
          <w:i/>
          <w:noProof/>
          <w:color w:val="808080"/>
        </w:rPr>
      </w:pPr>
    </w:p>
    <w:p w14:paraId="4ABB45F3" w14:textId="0D77533F" w:rsidR="00762905" w:rsidRDefault="00762905" w:rsidP="00762905">
      <w:pPr>
        <w:ind w:firstLine="0"/>
        <w:rPr>
          <w:i/>
          <w:noProof/>
          <w:color w:val="808080"/>
        </w:rPr>
      </w:pPr>
    </w:p>
    <w:p w14:paraId="214740A1" w14:textId="77777777" w:rsidR="00762905" w:rsidRDefault="00762905" w:rsidP="00762905">
      <w:pPr>
        <w:pStyle w:val="Heading1"/>
      </w:pPr>
      <w:bookmarkStart w:id="65" w:name="_Toc69372277"/>
      <w:r>
        <w:t xml:space="preserve">Control system - RLC circuit - Second Order System with </w:t>
      </w:r>
      <w:proofErr w:type="spellStart"/>
      <w:r>
        <w:t>controlers</w:t>
      </w:r>
      <w:bookmarkEnd w:id="65"/>
      <w:proofErr w:type="spellEnd"/>
    </w:p>
    <w:p w14:paraId="37AFBB8A" w14:textId="645BE309" w:rsidR="00762905" w:rsidRDefault="00762905" w:rsidP="00762905">
      <w:pPr>
        <w:pStyle w:val="Heading2"/>
      </w:pPr>
      <w:bookmarkStart w:id="66" w:name="_Toc68193733"/>
      <w:bookmarkStart w:id="67" w:name="_Toc69372278"/>
      <w:r>
        <w:t>Plant Description</w:t>
      </w:r>
      <w:bookmarkEnd w:id="66"/>
      <w:bookmarkEnd w:id="67"/>
    </w:p>
    <w:p w14:paraId="6BBA6BE1" w14:textId="77777777" w:rsidR="00762905" w:rsidRDefault="00762905" w:rsidP="00762905">
      <w:r>
        <w:t>implementation</w:t>
      </w:r>
    </w:p>
    <w:p w14:paraId="69C99344" w14:textId="77777777" w:rsidR="00762905" w:rsidRDefault="00762905" w:rsidP="00762905">
      <w:pPr>
        <w:pStyle w:val="MATLABCode"/>
        <w:rPr>
          <w:color w:val="000000"/>
        </w:rPr>
      </w:pPr>
      <w:r w:rsidRPr="00887FD5">
        <w:rPr>
          <w:color w:val="008000"/>
        </w:rPr>
        <w:t>%This plant has a model for RL circuit.</w:t>
      </w:r>
      <w:r>
        <w:rPr>
          <w:color w:val="000000"/>
        </w:rPr>
        <w:br/>
      </w:r>
      <w:r w:rsidRPr="00887FD5">
        <w:rPr>
          <w:color w:val="008000"/>
        </w:rPr>
        <w:t>%The 3 different values of R, L and C are analyzed</w:t>
      </w:r>
      <w:r>
        <w:rPr>
          <w:color w:val="000000"/>
        </w:rPr>
        <w:br/>
      </w:r>
      <w:r>
        <w:rPr>
          <w:color w:val="000000"/>
        </w:rPr>
        <w:br/>
      </w:r>
      <w:r w:rsidRPr="00887FD5">
        <w:rPr>
          <w:color w:val="008000"/>
        </w:rPr>
        <w:t>% equation- V(t)= I(t)R + L{dI(t)/dt} + (1/c)(integ(Idt);</w:t>
      </w:r>
    </w:p>
    <w:p w14:paraId="752393B5" w14:textId="77777777" w:rsidR="00762905" w:rsidRDefault="00762905" w:rsidP="00762905">
      <w:pPr>
        <w:pStyle w:val="Heading2"/>
      </w:pPr>
      <w:bookmarkStart w:id="68" w:name="_Toc68193734"/>
      <w:bookmarkStart w:id="69" w:name="_Toc69372279"/>
      <w:r>
        <w:t>Math analysis</w:t>
      </w:r>
      <w:bookmarkEnd w:id="68"/>
      <w:bookmarkEnd w:id="69"/>
    </w:p>
    <w:p w14:paraId="70E67831" w14:textId="77777777" w:rsidR="00762905" w:rsidRDefault="00762905" w:rsidP="00762905">
      <w:r>
        <w:t xml:space="preserve">I- t D- </w:t>
      </w:r>
      <w:proofErr w:type="gramStart"/>
      <w:r>
        <w:t>V,I</w:t>
      </w:r>
      <w:proofErr w:type="gramEnd"/>
      <w:r>
        <w:t xml:space="preserve"> C- R,L,C</w:t>
      </w:r>
    </w:p>
    <w:p w14:paraId="549DF04D" w14:textId="050A29AD" w:rsidR="00762905" w:rsidRDefault="00762905" w:rsidP="00762905">
      <w:pPr>
        <w:pStyle w:val="Heading2"/>
      </w:pPr>
      <w:bookmarkStart w:id="70" w:name="_Toc68193735"/>
      <w:bookmarkStart w:id="71" w:name="_Toc69372280"/>
      <w:r>
        <w:t>Tool an</w:t>
      </w:r>
      <w:r w:rsidR="00D02F1C">
        <w:t>al</w:t>
      </w:r>
      <w:r>
        <w:t>ysis</w:t>
      </w:r>
      <w:bookmarkEnd w:id="70"/>
      <w:bookmarkEnd w:id="71"/>
    </w:p>
    <w:p w14:paraId="4A18A798" w14:textId="77777777" w:rsidR="00762905" w:rsidRDefault="00762905" w:rsidP="00762905">
      <w:pPr>
        <w:pStyle w:val="MATLABCode"/>
        <w:rPr>
          <w:color w:val="000000"/>
        </w:rPr>
      </w:pPr>
      <w:r>
        <w:t>R = [100 200 300 400 500];</w:t>
      </w:r>
      <w:r>
        <w:br/>
        <w:t>L = [10e-3 20e-3 30e-3 40e-3 50e-3];</w:t>
      </w:r>
      <w:r>
        <w:br/>
        <w:t>C = [100e-6 200e-6 300e-6 400e-6 500e-6];</w:t>
      </w:r>
      <w:r>
        <w:br/>
        <w:t>zeta = [1 0.5 1.5 -0.5 -2];</w:t>
      </w:r>
      <w:r>
        <w:br/>
      </w:r>
      <w:r>
        <w:br/>
      </w:r>
      <w:r w:rsidRPr="00887FD5">
        <w:rPr>
          <w:color w:val="0000FF"/>
        </w:rPr>
        <w:t>for</w:t>
      </w:r>
      <w:r>
        <w:rPr>
          <w:color w:val="000000"/>
        </w:rPr>
        <w:t xml:space="preserve"> i = 1:5</w:t>
      </w:r>
      <w:r>
        <w:rPr>
          <w:color w:val="000000"/>
        </w:rPr>
        <w:br/>
      </w:r>
      <w:r>
        <w:rPr>
          <w:color w:val="000000"/>
        </w:rPr>
        <w:br/>
        <w:t xml:space="preserve">    w_n  = (1/(sqrt(L(i)*C(i))));</w:t>
      </w:r>
      <w:r>
        <w:rPr>
          <w:color w:val="000000"/>
        </w:rPr>
        <w:br/>
        <w:t xml:space="preserve">    root1 = (((zeta(i)*w_n)* -1) + (w_n*(sqrt((zeta(i)*zeta(i))-1))));</w:t>
      </w:r>
      <w:r>
        <w:rPr>
          <w:color w:val="000000"/>
        </w:rPr>
        <w:br/>
        <w:t xml:space="preserve">    root2 = (((zeta(i)*w_n)* -1) - (w_n*(sqrt((zeta(i)*zeta(i))-1))));</w:t>
      </w:r>
      <w:r>
        <w:rPr>
          <w:color w:val="000000"/>
        </w:rPr>
        <w:br/>
        <w:t xml:space="preserve">    zplane(root1);</w:t>
      </w:r>
      <w:r>
        <w:rPr>
          <w:color w:val="000000"/>
        </w:rPr>
        <w:br/>
        <w:t xml:space="preserve">    </w:t>
      </w:r>
      <w:r w:rsidRPr="00887FD5">
        <w:rPr>
          <w:color w:val="008000"/>
        </w:rPr>
        <w:t>%pzmap(root1);</w:t>
      </w:r>
      <w:r>
        <w:rPr>
          <w:color w:val="000000"/>
        </w:rPr>
        <w:br/>
        <w:t xml:space="preserve">    xlim([-1500 1500]);</w:t>
      </w:r>
      <w:r>
        <w:rPr>
          <w:color w:val="000000"/>
        </w:rPr>
        <w:br/>
        <w:t xml:space="preserve">    ylim([-1500 1500]);</w:t>
      </w:r>
      <w:r>
        <w:rPr>
          <w:color w:val="000000"/>
        </w:rPr>
        <w:br/>
        <w:t xml:space="preserve">    hold </w:t>
      </w:r>
      <w:r w:rsidRPr="00887FD5">
        <w:rPr>
          <w:color w:val="800000"/>
        </w:rPr>
        <w:t>on</w:t>
      </w:r>
      <w:r>
        <w:rPr>
          <w:color w:val="000000"/>
        </w:rPr>
        <w:br/>
        <w:t xml:space="preserve">    zplane(root2);</w:t>
      </w:r>
      <w:r>
        <w:rPr>
          <w:color w:val="000000"/>
        </w:rPr>
        <w:br/>
        <w:t xml:space="preserve">    </w:t>
      </w:r>
      <w:r w:rsidRPr="00887FD5">
        <w:rPr>
          <w:color w:val="008000"/>
        </w:rPr>
        <w:t>%pzmap(root2);</w:t>
      </w:r>
      <w:r>
        <w:rPr>
          <w:color w:val="000000"/>
        </w:rPr>
        <w:br/>
        <w:t xml:space="preserve">    xlim([-1500 1500]);</w:t>
      </w:r>
      <w:r>
        <w:rPr>
          <w:color w:val="000000"/>
        </w:rPr>
        <w:br/>
        <w:t xml:space="preserve">    ylim([-1500 1500]);</w:t>
      </w:r>
      <w:r>
        <w:rPr>
          <w:color w:val="000000"/>
        </w:rPr>
        <w:br/>
      </w:r>
      <w:r>
        <w:rPr>
          <w:color w:val="000000"/>
        </w:rPr>
        <w:br/>
      </w:r>
      <w:r w:rsidRPr="00887FD5">
        <w:rPr>
          <w:color w:val="0000FF"/>
        </w:rPr>
        <w:t>end</w:t>
      </w:r>
      <w:r>
        <w:rPr>
          <w:color w:val="000000"/>
        </w:rPr>
        <w:br/>
        <w:t xml:space="preserve">hold </w:t>
      </w:r>
      <w:r w:rsidRPr="00887FD5">
        <w:rPr>
          <w:color w:val="800000"/>
        </w:rPr>
        <w:t>off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 w:rsidRPr="00887FD5">
        <w:rPr>
          <w:color w:val="008000"/>
        </w:rPr>
        <w:t>% Hear we calculate different roots for different values</w:t>
      </w:r>
    </w:p>
    <w:p w14:paraId="2EE24218" w14:textId="57AA89E5" w:rsidR="00762905" w:rsidRDefault="00762905" w:rsidP="00762905">
      <w:r w:rsidRPr="00E12F04">
        <w:rPr>
          <w:noProof/>
        </w:rPr>
        <w:lastRenderedPageBreak/>
        <w:drawing>
          <wp:inline distT="0" distB="0" distL="0" distR="0" wp14:anchorId="7FA969A8" wp14:editId="7AA644CE">
            <wp:extent cx="5334000" cy="4000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801F" w14:textId="182C944B" w:rsidR="00762905" w:rsidRDefault="00762905" w:rsidP="00762905">
      <w:pPr>
        <w:ind w:firstLine="0"/>
        <w:rPr>
          <w:i/>
          <w:noProof/>
          <w:color w:val="808080"/>
        </w:rPr>
      </w:pPr>
    </w:p>
    <w:p w14:paraId="0141CBA7" w14:textId="542E874E" w:rsidR="00762905" w:rsidRDefault="00762905" w:rsidP="00762905">
      <w:pPr>
        <w:ind w:firstLine="0"/>
        <w:rPr>
          <w:i/>
          <w:noProof/>
          <w:color w:val="808080"/>
        </w:rPr>
      </w:pPr>
    </w:p>
    <w:p w14:paraId="180999AD" w14:textId="435934B9" w:rsidR="00762905" w:rsidRDefault="00762905" w:rsidP="00762905">
      <w:pPr>
        <w:ind w:firstLine="0"/>
        <w:rPr>
          <w:i/>
          <w:noProof/>
          <w:color w:val="808080"/>
        </w:rPr>
      </w:pPr>
    </w:p>
    <w:p w14:paraId="504883DC" w14:textId="08F762EC" w:rsidR="00762905" w:rsidRDefault="00762905" w:rsidP="00762905">
      <w:pPr>
        <w:ind w:firstLine="0"/>
        <w:rPr>
          <w:i/>
          <w:noProof/>
          <w:color w:val="808080"/>
        </w:rPr>
      </w:pPr>
    </w:p>
    <w:p w14:paraId="159A9C9A" w14:textId="67768181" w:rsidR="00762905" w:rsidRDefault="00762905" w:rsidP="00762905">
      <w:pPr>
        <w:ind w:firstLine="0"/>
        <w:rPr>
          <w:i/>
          <w:noProof/>
          <w:color w:val="808080"/>
        </w:rPr>
      </w:pPr>
    </w:p>
    <w:p w14:paraId="48532F98" w14:textId="3A55AC1E" w:rsidR="00762905" w:rsidRDefault="00762905" w:rsidP="00762905">
      <w:pPr>
        <w:ind w:firstLine="0"/>
        <w:rPr>
          <w:i/>
          <w:noProof/>
          <w:color w:val="808080"/>
        </w:rPr>
      </w:pPr>
    </w:p>
    <w:p w14:paraId="03B8C2D5" w14:textId="6217273D" w:rsidR="00762905" w:rsidRDefault="00762905" w:rsidP="00762905">
      <w:pPr>
        <w:ind w:firstLine="0"/>
        <w:rPr>
          <w:i/>
          <w:noProof/>
          <w:color w:val="808080"/>
        </w:rPr>
      </w:pPr>
    </w:p>
    <w:p w14:paraId="2D494267" w14:textId="6E852AD4" w:rsidR="00762905" w:rsidRDefault="00762905" w:rsidP="00762905">
      <w:pPr>
        <w:ind w:firstLine="0"/>
        <w:rPr>
          <w:i/>
          <w:noProof/>
          <w:color w:val="808080"/>
        </w:rPr>
      </w:pPr>
    </w:p>
    <w:p w14:paraId="05C8F6D0" w14:textId="09B13D57" w:rsidR="00762905" w:rsidRDefault="00762905" w:rsidP="00762905">
      <w:pPr>
        <w:ind w:firstLine="0"/>
        <w:rPr>
          <w:i/>
          <w:noProof/>
          <w:color w:val="808080"/>
        </w:rPr>
      </w:pPr>
    </w:p>
    <w:p w14:paraId="6F8AF9C9" w14:textId="419D834A" w:rsidR="00762905" w:rsidRDefault="00762905" w:rsidP="00762905">
      <w:pPr>
        <w:ind w:firstLine="0"/>
        <w:rPr>
          <w:i/>
          <w:noProof/>
          <w:color w:val="808080"/>
        </w:rPr>
      </w:pPr>
    </w:p>
    <w:p w14:paraId="52C27DAE" w14:textId="0A5C6736" w:rsidR="00762905" w:rsidRDefault="00762905" w:rsidP="00762905">
      <w:pPr>
        <w:ind w:firstLine="0"/>
        <w:rPr>
          <w:i/>
          <w:noProof/>
          <w:color w:val="808080"/>
        </w:rPr>
      </w:pPr>
    </w:p>
    <w:p w14:paraId="15F044C8" w14:textId="3D8B6F0B" w:rsidR="00762905" w:rsidRDefault="00762905" w:rsidP="00762905">
      <w:pPr>
        <w:ind w:firstLine="0"/>
        <w:rPr>
          <w:i/>
          <w:noProof/>
          <w:color w:val="808080"/>
        </w:rPr>
      </w:pPr>
    </w:p>
    <w:p w14:paraId="292FD04A" w14:textId="2A5671D0" w:rsidR="00762905" w:rsidRDefault="00762905" w:rsidP="00762905">
      <w:pPr>
        <w:ind w:firstLine="0"/>
        <w:rPr>
          <w:i/>
          <w:noProof/>
          <w:color w:val="808080"/>
        </w:rPr>
      </w:pPr>
    </w:p>
    <w:p w14:paraId="5159049D" w14:textId="5F12E2E2" w:rsidR="00762905" w:rsidRDefault="00762905" w:rsidP="00762905">
      <w:pPr>
        <w:ind w:firstLine="0"/>
        <w:rPr>
          <w:i/>
          <w:noProof/>
          <w:color w:val="808080"/>
        </w:rPr>
      </w:pPr>
    </w:p>
    <w:p w14:paraId="7296EEDC" w14:textId="23566A4E" w:rsidR="00762905" w:rsidRDefault="00762905" w:rsidP="00762905">
      <w:pPr>
        <w:ind w:firstLine="0"/>
        <w:rPr>
          <w:i/>
          <w:noProof/>
          <w:color w:val="808080"/>
        </w:rPr>
      </w:pPr>
    </w:p>
    <w:p w14:paraId="4538F9E4" w14:textId="35D78B93" w:rsidR="00762905" w:rsidRDefault="00762905" w:rsidP="00762905">
      <w:pPr>
        <w:ind w:firstLine="0"/>
        <w:rPr>
          <w:i/>
          <w:noProof/>
          <w:color w:val="808080"/>
        </w:rPr>
      </w:pPr>
    </w:p>
    <w:p w14:paraId="291267E3" w14:textId="42282F01" w:rsidR="00762905" w:rsidRDefault="00762905" w:rsidP="00762905">
      <w:pPr>
        <w:ind w:firstLine="0"/>
        <w:rPr>
          <w:i/>
          <w:noProof/>
          <w:color w:val="808080"/>
        </w:rPr>
      </w:pPr>
    </w:p>
    <w:p w14:paraId="1AA01467" w14:textId="0A3B817F" w:rsidR="00762905" w:rsidRDefault="00762905" w:rsidP="00762905">
      <w:pPr>
        <w:ind w:firstLine="0"/>
        <w:rPr>
          <w:i/>
          <w:noProof/>
          <w:color w:val="808080"/>
        </w:rPr>
      </w:pPr>
    </w:p>
    <w:p w14:paraId="27E3A2F4" w14:textId="62EF3EDC" w:rsidR="00762905" w:rsidRDefault="00762905" w:rsidP="00762905">
      <w:pPr>
        <w:ind w:firstLine="0"/>
        <w:rPr>
          <w:i/>
          <w:noProof/>
          <w:color w:val="808080"/>
        </w:rPr>
      </w:pPr>
    </w:p>
    <w:p w14:paraId="0F4B5E0F" w14:textId="59641AA6" w:rsidR="00762905" w:rsidRDefault="00762905" w:rsidP="00762905">
      <w:pPr>
        <w:ind w:firstLine="0"/>
        <w:rPr>
          <w:i/>
          <w:noProof/>
          <w:color w:val="808080"/>
        </w:rPr>
      </w:pPr>
    </w:p>
    <w:p w14:paraId="705F2ACB" w14:textId="0DF99B72" w:rsidR="00762905" w:rsidRDefault="00762905" w:rsidP="00762905">
      <w:pPr>
        <w:ind w:firstLine="0"/>
        <w:rPr>
          <w:i/>
          <w:noProof/>
          <w:color w:val="808080"/>
        </w:rPr>
      </w:pPr>
    </w:p>
    <w:p w14:paraId="3BCD14E5" w14:textId="45A75CAC" w:rsidR="00762905" w:rsidRDefault="00762905" w:rsidP="00762905">
      <w:pPr>
        <w:ind w:firstLine="0"/>
        <w:rPr>
          <w:i/>
          <w:noProof/>
          <w:color w:val="808080"/>
        </w:rPr>
      </w:pPr>
    </w:p>
    <w:p w14:paraId="6E6018DC" w14:textId="77777777" w:rsidR="00762905" w:rsidRDefault="00762905" w:rsidP="00762905">
      <w:pPr>
        <w:pStyle w:val="Heading1"/>
      </w:pPr>
      <w:bookmarkStart w:id="72" w:name="_Toc69372281"/>
      <w:r>
        <w:t>Control system - RLC circuit - Second Order System</w:t>
      </w:r>
      <w:bookmarkEnd w:id="72"/>
    </w:p>
    <w:p w14:paraId="77A6B464" w14:textId="09FABF89" w:rsidR="00421D26" w:rsidRDefault="00762905" w:rsidP="00421D26">
      <w:r>
        <w:t xml:space="preserve">Name - Katherapalle </w:t>
      </w:r>
      <w:proofErr w:type="spellStart"/>
      <w:r>
        <w:t>rama</w:t>
      </w:r>
      <w:proofErr w:type="spellEnd"/>
      <w:r>
        <w:t xml:space="preserve"> </w:t>
      </w:r>
      <w:proofErr w:type="spellStart"/>
      <w:r>
        <w:t>subba</w:t>
      </w:r>
      <w:proofErr w:type="spellEnd"/>
      <w:r>
        <w:t xml:space="preserve"> </w:t>
      </w:r>
      <w:proofErr w:type="spellStart"/>
      <w:r>
        <w:t>reddy</w:t>
      </w:r>
      <w:proofErr w:type="spellEnd"/>
      <w:r>
        <w:t xml:space="preserve"> PS No - 99003759 Date - 08/04/2021 Version - 2.0</w:t>
      </w:r>
      <w:bookmarkStart w:id="73" w:name="_Toc68193498"/>
    </w:p>
    <w:p w14:paraId="5C5D56E5" w14:textId="1D4F8217" w:rsidR="00762905" w:rsidRDefault="00762905" w:rsidP="00762905">
      <w:pPr>
        <w:pStyle w:val="Heading2"/>
      </w:pPr>
      <w:bookmarkStart w:id="74" w:name="_Toc69372282"/>
      <w:r>
        <w:t>Plant Description</w:t>
      </w:r>
      <w:bookmarkEnd w:id="73"/>
      <w:bookmarkEnd w:id="74"/>
    </w:p>
    <w:p w14:paraId="03DB783F" w14:textId="77777777" w:rsidR="00762905" w:rsidRDefault="00762905" w:rsidP="00762905">
      <w:r>
        <w:t>implementation</w:t>
      </w:r>
    </w:p>
    <w:p w14:paraId="15A0AF54" w14:textId="77777777" w:rsidR="00762905" w:rsidRDefault="00762905" w:rsidP="00762905">
      <w:pPr>
        <w:pStyle w:val="MATLABCode"/>
        <w:rPr>
          <w:color w:val="000000"/>
        </w:rPr>
      </w:pPr>
      <w:r w:rsidRPr="00800226">
        <w:rPr>
          <w:color w:val="008000"/>
        </w:rPr>
        <w:t>%This plant has a model for RL circuit.</w:t>
      </w:r>
      <w:r>
        <w:rPr>
          <w:color w:val="000000"/>
        </w:rPr>
        <w:br/>
      </w:r>
      <w:r w:rsidRPr="00800226">
        <w:rPr>
          <w:color w:val="008000"/>
        </w:rPr>
        <w:t>%The 3 different values of R, L and C are analyzed</w:t>
      </w:r>
      <w:r>
        <w:rPr>
          <w:color w:val="000000"/>
        </w:rPr>
        <w:br/>
      </w:r>
      <w:r w:rsidRPr="00800226">
        <w:rPr>
          <w:color w:val="008000"/>
        </w:rPr>
        <w:t>% equation- V(t)= I(t)R + L{dI(t)/dt} + (1/c)(integ(Idt);</w:t>
      </w:r>
    </w:p>
    <w:p w14:paraId="5072E3F6" w14:textId="25CFC9A9" w:rsidR="00762905" w:rsidRDefault="00762905" w:rsidP="00762905">
      <w:pPr>
        <w:pStyle w:val="Heading2"/>
      </w:pPr>
      <w:bookmarkStart w:id="75" w:name="_Toc68193499"/>
      <w:bookmarkStart w:id="76" w:name="_Toc69372283"/>
      <w:r>
        <w:t>Tool an</w:t>
      </w:r>
      <w:r w:rsidR="00421D26">
        <w:t>al</w:t>
      </w:r>
      <w:r>
        <w:t>ysis</w:t>
      </w:r>
      <w:bookmarkEnd w:id="75"/>
      <w:bookmarkEnd w:id="76"/>
    </w:p>
    <w:p w14:paraId="62A021EB" w14:textId="77777777" w:rsidR="00762905" w:rsidRDefault="00762905" w:rsidP="00762905">
      <w:pPr>
        <w:pStyle w:val="MATLABCode"/>
        <w:rPr>
          <w:color w:val="000000"/>
        </w:rPr>
      </w:pPr>
      <w:r>
        <w:t xml:space="preserve">poles = [-100+0i -150+0i -230-100i -280-100i -50+450i -50-450i 125+200i </w:t>
      </w:r>
      <w:r w:rsidRPr="00800226">
        <w:rPr>
          <w:color w:val="0000FF"/>
        </w:rPr>
        <w:t>...</w:t>
      </w:r>
      <w:r>
        <w:rPr>
          <w:color w:val="000000"/>
        </w:rPr>
        <w:br/>
        <w:t xml:space="preserve">          125-200i -200+200i -200-200i -200+350i -200-350i];</w:t>
      </w:r>
      <w:r>
        <w:rPr>
          <w:color w:val="000000"/>
        </w:rPr>
        <w:br/>
        <w:t>zeros = [0 0];</w:t>
      </w:r>
      <w:r>
        <w:rPr>
          <w:color w:val="000000"/>
        </w:rPr>
        <w:br/>
        <w:t>gain = 0.8;</w:t>
      </w:r>
      <w:r>
        <w:rPr>
          <w:color w:val="000000"/>
        </w:rPr>
        <w:br/>
        <w:t>s=zpk(zeros,poles,gain);</w:t>
      </w:r>
      <w:r>
        <w:rPr>
          <w:color w:val="000000"/>
        </w:rPr>
        <w:br/>
        <w:t>pzplot(s)</w:t>
      </w:r>
      <w:r>
        <w:rPr>
          <w:color w:val="000000"/>
        </w:rPr>
        <w:br/>
        <w:t>xlim([-350 150]);</w:t>
      </w:r>
      <w:r>
        <w:rPr>
          <w:color w:val="000000"/>
        </w:rPr>
        <w:br/>
        <w:t>ylim([-500 500]);</w:t>
      </w:r>
      <w:r>
        <w:rPr>
          <w:color w:val="000000"/>
        </w:rPr>
        <w:br/>
      </w:r>
      <w:r>
        <w:rPr>
          <w:color w:val="000000"/>
        </w:rPr>
        <w:br/>
        <w:t>[Wn,zeta]=damp(s)</w:t>
      </w:r>
      <w:r>
        <w:rPr>
          <w:color w:val="000000"/>
        </w:rPr>
        <w:br/>
        <w:t>stepinfo(poles)</w:t>
      </w:r>
    </w:p>
    <w:p w14:paraId="34420E23" w14:textId="77777777" w:rsidR="00762905" w:rsidRDefault="00762905" w:rsidP="00762905">
      <w:pPr>
        <w:pStyle w:val="MATLABOutput"/>
      </w:pPr>
      <w:r>
        <w:t>Warning: This zpk model has a complex gain or some complex zeros or poles that</w:t>
      </w:r>
      <w:r>
        <w:br/>
        <w:t xml:space="preserve">do not come in conjugate pairs. </w:t>
      </w:r>
      <w:r>
        <w:br/>
      </w:r>
      <w:r>
        <w:br/>
        <w:t>Wn =</w:t>
      </w:r>
      <w:r>
        <w:br/>
      </w:r>
      <w:r>
        <w:br/>
        <w:t xml:space="preserve">  100.0000</w:t>
      </w:r>
      <w:r>
        <w:br/>
        <w:t xml:space="preserve">  150.0000</w:t>
      </w:r>
      <w:r>
        <w:br/>
        <w:t xml:space="preserve">  235.8495</w:t>
      </w:r>
      <w:r>
        <w:br/>
        <w:t xml:space="preserve">  235.8495</w:t>
      </w:r>
      <w:r>
        <w:br/>
        <w:t xml:space="preserve">  250.7987</w:t>
      </w:r>
      <w:r>
        <w:br/>
        <w:t xml:space="preserve">  282.8427</w:t>
      </w:r>
      <w:r>
        <w:br/>
        <w:t xml:space="preserve">  282.8427</w:t>
      </w:r>
      <w:r>
        <w:br/>
        <w:t xml:space="preserve">  297.3214</w:t>
      </w:r>
      <w:r>
        <w:br/>
        <w:t xml:space="preserve">  403.1129</w:t>
      </w:r>
      <w:r>
        <w:br/>
        <w:t xml:space="preserve">  403.1129</w:t>
      </w:r>
      <w:r>
        <w:br/>
        <w:t xml:space="preserve">  452.7693</w:t>
      </w:r>
      <w:r>
        <w:br/>
        <w:t xml:space="preserve">  452.7693</w:t>
      </w:r>
      <w:r>
        <w:br/>
      </w:r>
      <w:r>
        <w:br/>
      </w:r>
      <w:r>
        <w:br/>
        <w:t>zeta =</w:t>
      </w:r>
      <w:r>
        <w:br/>
      </w:r>
      <w:r>
        <w:lastRenderedPageBreak/>
        <w:br/>
        <w:t xml:space="preserve">    1.0000</w:t>
      </w:r>
      <w:r>
        <w:br/>
        <w:t xml:space="preserve">    1.0000</w:t>
      </w:r>
      <w:r>
        <w:br/>
        <w:t xml:space="preserve">   -0.5300</w:t>
      </w:r>
      <w:r>
        <w:br/>
        <w:t xml:space="preserve">   -0.5300</w:t>
      </w:r>
      <w:r>
        <w:br/>
        <w:t xml:space="preserve">    0.9171</w:t>
      </w:r>
      <w:r>
        <w:br/>
        <w:t xml:space="preserve">    0.7071</w:t>
      </w:r>
      <w:r>
        <w:br/>
        <w:t xml:space="preserve">    0.7071</w:t>
      </w:r>
      <w:r>
        <w:br/>
        <w:t xml:space="preserve">    0.9417</w:t>
      </w:r>
      <w:r>
        <w:br/>
        <w:t xml:space="preserve">    0.4961</w:t>
      </w:r>
      <w:r>
        <w:br/>
        <w:t xml:space="preserve">    0.4961</w:t>
      </w:r>
      <w:r>
        <w:br/>
        <w:t xml:space="preserve">    0.1104</w:t>
      </w:r>
      <w:r>
        <w:br/>
        <w:t xml:space="preserve">    0.1104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1.6000 + 5.6000i</w:t>
      </w:r>
      <w:r>
        <w:br/>
        <w:t xml:space="preserve">    SettlingTime: 11.9767</w:t>
      </w:r>
      <w:r>
        <w:br/>
        <w:t xml:space="preserve">     SettlingMin: -150</w:t>
      </w:r>
      <w:r>
        <w:br/>
        <w:t xml:space="preserve">     SettlingMax: -5.0000e+01 + 4.5000e+02i</w:t>
      </w:r>
      <w:r>
        <w:br/>
        <w:t xml:space="preserve">       Overshoot: -1.9077e+02 - 6.6154e+01i</w:t>
      </w:r>
      <w:r>
        <w:br/>
        <w:t xml:space="preserve">      Undershoot: 0</w:t>
      </w:r>
      <w:r>
        <w:br/>
        <w:t xml:space="preserve">            Peak: 452.7693</w:t>
      </w:r>
      <w:r>
        <w:br/>
        <w:t xml:space="preserve">        PeakTime: 5</w:t>
      </w:r>
      <w:r>
        <w:br/>
      </w:r>
    </w:p>
    <w:p w14:paraId="65251F6B" w14:textId="386CC59F" w:rsidR="00762905" w:rsidRDefault="00762905" w:rsidP="00762905">
      <w:r w:rsidRPr="00ED53E4">
        <w:rPr>
          <w:noProof/>
        </w:rPr>
        <w:lastRenderedPageBreak/>
        <w:drawing>
          <wp:inline distT="0" distB="0" distL="0" distR="0" wp14:anchorId="3F8BB9B5" wp14:editId="621AC7B8">
            <wp:extent cx="5334000" cy="4000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32961" w14:textId="66FC54F5" w:rsidR="00762905" w:rsidRDefault="00762905" w:rsidP="00762905">
      <w:pPr>
        <w:pStyle w:val="Heading2"/>
      </w:pPr>
      <w:bookmarkStart w:id="77" w:name="_Toc68193500"/>
      <w:bookmarkStart w:id="78" w:name="_Toc69372284"/>
      <w:r>
        <w:t xml:space="preserve">comparison </w:t>
      </w:r>
      <w:proofErr w:type="spellStart"/>
      <w:r>
        <w:t>anyalsis</w:t>
      </w:r>
      <w:bookmarkEnd w:id="77"/>
      <w:bookmarkEnd w:id="78"/>
      <w:proofErr w:type="spellEnd"/>
    </w:p>
    <w:p w14:paraId="31C76274" w14:textId="77777777" w:rsidR="00762905" w:rsidRDefault="00762905" w:rsidP="00762905">
      <w:r>
        <w:t xml:space="preserve">Has the poles goes away from the </w:t>
      </w:r>
      <w:proofErr w:type="gramStart"/>
      <w:r>
        <w:t>origin</w:t>
      </w:r>
      <w:proofErr w:type="gramEnd"/>
    </w:p>
    <w:p w14:paraId="409B1743" w14:textId="3AFAB2BC" w:rsidR="00762905" w:rsidRDefault="00762905" w:rsidP="00762905">
      <w:pPr>
        <w:ind w:firstLine="0"/>
      </w:pPr>
    </w:p>
    <w:p w14:paraId="3EA7BAED" w14:textId="43BAEDC4" w:rsidR="00762905" w:rsidRDefault="00762905" w:rsidP="00762905">
      <w:pPr>
        <w:ind w:firstLine="0"/>
      </w:pPr>
    </w:p>
    <w:p w14:paraId="75403F9B" w14:textId="3CD5217C" w:rsidR="00762905" w:rsidRDefault="00762905" w:rsidP="00762905">
      <w:pPr>
        <w:ind w:firstLine="0"/>
      </w:pPr>
    </w:p>
    <w:p w14:paraId="57725568" w14:textId="58435BEF" w:rsidR="00762905" w:rsidRDefault="00762905" w:rsidP="00762905">
      <w:pPr>
        <w:ind w:firstLine="0"/>
      </w:pPr>
    </w:p>
    <w:p w14:paraId="2B2AC1E8" w14:textId="225DB235" w:rsidR="00762905" w:rsidRDefault="00762905" w:rsidP="00762905">
      <w:pPr>
        <w:ind w:firstLine="0"/>
      </w:pPr>
    </w:p>
    <w:p w14:paraId="7F8A5552" w14:textId="78F82239" w:rsidR="00762905" w:rsidRDefault="00762905" w:rsidP="00762905">
      <w:pPr>
        <w:ind w:firstLine="0"/>
      </w:pPr>
    </w:p>
    <w:p w14:paraId="6245D339" w14:textId="2BC52EEA" w:rsidR="00762905" w:rsidRDefault="00762905" w:rsidP="00762905">
      <w:pPr>
        <w:ind w:firstLine="0"/>
      </w:pPr>
    </w:p>
    <w:p w14:paraId="46A58E7D" w14:textId="58583630" w:rsidR="00762905" w:rsidRDefault="00762905" w:rsidP="00762905">
      <w:pPr>
        <w:ind w:firstLine="0"/>
      </w:pPr>
    </w:p>
    <w:p w14:paraId="4B23B50A" w14:textId="33E52629" w:rsidR="00762905" w:rsidRDefault="00762905" w:rsidP="00762905">
      <w:pPr>
        <w:ind w:firstLine="0"/>
      </w:pPr>
    </w:p>
    <w:p w14:paraId="78F5D173" w14:textId="097131D3" w:rsidR="00762905" w:rsidRDefault="00762905" w:rsidP="00762905">
      <w:pPr>
        <w:ind w:firstLine="0"/>
      </w:pPr>
    </w:p>
    <w:p w14:paraId="569127AB" w14:textId="19ABB7EB" w:rsidR="00762905" w:rsidRDefault="00762905" w:rsidP="00762905">
      <w:pPr>
        <w:ind w:firstLine="0"/>
      </w:pPr>
    </w:p>
    <w:p w14:paraId="6BBB8251" w14:textId="1383565D" w:rsidR="00762905" w:rsidRDefault="00762905" w:rsidP="00762905">
      <w:pPr>
        <w:ind w:firstLine="0"/>
      </w:pPr>
    </w:p>
    <w:p w14:paraId="3094E7DB" w14:textId="5B8F8DA1" w:rsidR="00762905" w:rsidRDefault="00762905" w:rsidP="00762905">
      <w:pPr>
        <w:ind w:firstLine="0"/>
      </w:pPr>
    </w:p>
    <w:p w14:paraId="2D3947DC" w14:textId="09868BC1" w:rsidR="00762905" w:rsidRDefault="00762905" w:rsidP="00762905">
      <w:pPr>
        <w:ind w:firstLine="0"/>
      </w:pPr>
    </w:p>
    <w:p w14:paraId="09AC33DF" w14:textId="2E4EB3CD" w:rsidR="00762905" w:rsidRDefault="00762905" w:rsidP="00762905">
      <w:pPr>
        <w:ind w:firstLine="0"/>
      </w:pPr>
    </w:p>
    <w:p w14:paraId="1C548562" w14:textId="718DC622" w:rsidR="00762905" w:rsidRDefault="00762905" w:rsidP="00762905">
      <w:pPr>
        <w:ind w:firstLine="0"/>
      </w:pPr>
    </w:p>
    <w:p w14:paraId="66F6F5C5" w14:textId="2B3F644E" w:rsidR="00762905" w:rsidRDefault="00762905" w:rsidP="00762905">
      <w:pPr>
        <w:ind w:firstLine="0"/>
      </w:pPr>
    </w:p>
    <w:p w14:paraId="39F7C0BB" w14:textId="70A988D8" w:rsidR="00762905" w:rsidRDefault="00762905" w:rsidP="00762905">
      <w:pPr>
        <w:ind w:firstLine="0"/>
      </w:pPr>
    </w:p>
    <w:p w14:paraId="32F3A82D" w14:textId="48879ACB" w:rsidR="00762905" w:rsidRDefault="00762905" w:rsidP="00762905">
      <w:pPr>
        <w:ind w:firstLine="0"/>
      </w:pPr>
    </w:p>
    <w:p w14:paraId="154A2C6C" w14:textId="5996FA6F" w:rsidR="00762905" w:rsidRDefault="00762905" w:rsidP="00762905">
      <w:pPr>
        <w:ind w:firstLine="0"/>
      </w:pPr>
    </w:p>
    <w:p w14:paraId="3FB289E2" w14:textId="77777777" w:rsidR="00762905" w:rsidRDefault="00762905" w:rsidP="00762905">
      <w:pPr>
        <w:pStyle w:val="Heading1"/>
      </w:pPr>
      <w:bookmarkStart w:id="79" w:name="_Toc69372285"/>
      <w:r>
        <w:t>Control system - Mixing Process circuit - First Order System</w:t>
      </w:r>
      <w:bookmarkEnd w:id="79"/>
    </w:p>
    <w:p w14:paraId="6227EED3" w14:textId="3421CE60" w:rsidR="00762905" w:rsidRDefault="00762905" w:rsidP="00762905">
      <w:pPr>
        <w:pStyle w:val="Heading2"/>
      </w:pPr>
      <w:bookmarkStart w:id="80" w:name="_Toc68193861"/>
      <w:bookmarkStart w:id="81" w:name="_Toc69372286"/>
      <w:r>
        <w:t>Plant Description</w:t>
      </w:r>
      <w:bookmarkEnd w:id="80"/>
      <w:bookmarkEnd w:id="81"/>
    </w:p>
    <w:p w14:paraId="31020C2A" w14:textId="77777777" w:rsidR="00762905" w:rsidRDefault="00762905" w:rsidP="00762905">
      <w:r>
        <w:t>implementation</w:t>
      </w:r>
    </w:p>
    <w:p w14:paraId="3699763C" w14:textId="77777777" w:rsidR="00762905" w:rsidRDefault="00762905" w:rsidP="00762905">
      <w:pPr>
        <w:pStyle w:val="MATLABCode"/>
        <w:rPr>
          <w:color w:val="000000"/>
        </w:rPr>
      </w:pPr>
      <w:r w:rsidRPr="001E75E5">
        <w:rPr>
          <w:color w:val="008000"/>
        </w:rPr>
        <w:t>%This plant has a model for RL circuit.</w:t>
      </w:r>
      <w:r>
        <w:rPr>
          <w:color w:val="000000"/>
        </w:rPr>
        <w:br/>
      </w:r>
      <w:r w:rsidRPr="001E75E5">
        <w:rPr>
          <w:color w:val="008000"/>
        </w:rPr>
        <w:t>%The 3 different values of R, L and C are analyzed</w:t>
      </w:r>
      <w:r>
        <w:rPr>
          <w:color w:val="000000"/>
        </w:rPr>
        <w:br/>
      </w:r>
      <w:r>
        <w:rPr>
          <w:color w:val="000000"/>
        </w:rPr>
        <w:br/>
      </w:r>
      <w:r w:rsidRPr="001E75E5">
        <w:rPr>
          <w:color w:val="008000"/>
        </w:rPr>
        <w:t>% equation- qX - qY = d(VY)/dt = V(dy/</w:t>
      </w:r>
    </w:p>
    <w:p w14:paraId="3859A082" w14:textId="77777777" w:rsidR="00762905" w:rsidRDefault="00762905" w:rsidP="00762905">
      <w:pPr>
        <w:pStyle w:val="Heading2"/>
      </w:pPr>
      <w:bookmarkStart w:id="82" w:name="_Toc68193862"/>
      <w:bookmarkStart w:id="83" w:name="_Toc69372287"/>
      <w:r>
        <w:t>Math analysis</w:t>
      </w:r>
      <w:bookmarkEnd w:id="82"/>
      <w:bookmarkEnd w:id="83"/>
    </w:p>
    <w:p w14:paraId="616F645B" w14:textId="77777777" w:rsidR="00762905" w:rsidRDefault="00762905" w:rsidP="00762905">
      <w:r>
        <w:t xml:space="preserve">I- t D- </w:t>
      </w:r>
      <w:proofErr w:type="gramStart"/>
      <w:r>
        <w:t>Y,X</w:t>
      </w:r>
      <w:proofErr w:type="gramEnd"/>
      <w:r>
        <w:t xml:space="preserve"> C- </w:t>
      </w:r>
      <w:proofErr w:type="spellStart"/>
      <w:r>
        <w:t>V,q</w:t>
      </w:r>
      <w:proofErr w:type="spellEnd"/>
    </w:p>
    <w:p w14:paraId="0969DBB1" w14:textId="77777777" w:rsidR="00762905" w:rsidRDefault="00762905" w:rsidP="00762905">
      <w:pPr>
        <w:pStyle w:val="Heading2"/>
      </w:pPr>
      <w:bookmarkStart w:id="84" w:name="_Toc68193863"/>
      <w:bookmarkStart w:id="85" w:name="_Toc69372288"/>
      <w:r>
        <w:t>Roots calculation</w:t>
      </w:r>
      <w:bookmarkEnd w:id="84"/>
      <w:bookmarkEnd w:id="85"/>
    </w:p>
    <w:p w14:paraId="3D1DC69B" w14:textId="77777777" w:rsidR="00762905" w:rsidRDefault="00762905" w:rsidP="00762905">
      <w:r>
        <w:t>s = -q/</w:t>
      </w:r>
      <w:proofErr w:type="gramStart"/>
      <w:r>
        <w:t>V;</w:t>
      </w:r>
      <w:proofErr w:type="gramEnd"/>
    </w:p>
    <w:p w14:paraId="3A58EFB7" w14:textId="77777777" w:rsidR="00762905" w:rsidRDefault="00762905" w:rsidP="00762905">
      <w:pPr>
        <w:pStyle w:val="Heading2"/>
      </w:pPr>
      <w:bookmarkStart w:id="86" w:name="_Toc68193864"/>
      <w:bookmarkStart w:id="87" w:name="_Toc69372289"/>
      <w:r>
        <w:t xml:space="preserve">Tool </w:t>
      </w:r>
      <w:proofErr w:type="spellStart"/>
      <w:r>
        <w:t>anyalasis</w:t>
      </w:r>
      <w:bookmarkEnd w:id="86"/>
      <w:bookmarkEnd w:id="87"/>
      <w:proofErr w:type="spellEnd"/>
    </w:p>
    <w:p w14:paraId="00F11D4B" w14:textId="77777777" w:rsidR="00762905" w:rsidRDefault="00762905" w:rsidP="00762905">
      <w:pPr>
        <w:pStyle w:val="MATLABCode"/>
        <w:rPr>
          <w:color w:val="000000"/>
        </w:rPr>
      </w:pPr>
      <w:r>
        <w:t>q = ([3 5 10]);</w:t>
      </w:r>
      <w:r>
        <w:br/>
        <w:t>v = ([25 200 2000]);</w:t>
      </w:r>
      <w:r>
        <w:br/>
        <w:t>K = ([100 1000 0.1]);</w:t>
      </w:r>
      <w:r>
        <w:br/>
      </w:r>
      <w:r>
        <w:br/>
      </w:r>
      <w:r w:rsidRPr="001E75E5">
        <w:rPr>
          <w:color w:val="0000FF"/>
        </w:rPr>
        <w:t>for</w:t>
      </w:r>
      <w:r>
        <w:rPr>
          <w:color w:val="000000"/>
        </w:rPr>
        <w:t xml:space="preserve"> i=1:3</w:t>
      </w:r>
      <w:r>
        <w:rPr>
          <w:color w:val="000000"/>
        </w:rPr>
        <w:br/>
        <w:t xml:space="preserve">    Tau = v(i)/q(i);</w:t>
      </w:r>
      <w:r>
        <w:rPr>
          <w:color w:val="000000"/>
        </w:rPr>
        <w:br/>
        <w:t xml:space="preserve">    Lf = tf([0 1],[Tau 1])</w:t>
      </w:r>
      <w:r>
        <w:rPr>
          <w:color w:val="000000"/>
        </w:rPr>
        <w:br/>
        <w:t xml:space="preserve">    figure(1);</w:t>
      </w:r>
      <w:r>
        <w:rPr>
          <w:color w:val="000000"/>
        </w:rPr>
        <w:br/>
        <w:t xml:space="preserve">    subplot(2,3,i);</w:t>
      </w:r>
      <w:r>
        <w:rPr>
          <w:color w:val="000000"/>
        </w:rPr>
        <w:br/>
        <w:t xml:space="preserve">    impulse(Lf);</w:t>
      </w:r>
      <w:r>
        <w:rPr>
          <w:color w:val="000000"/>
        </w:rPr>
        <w:br/>
        <w:t xml:space="preserve">    title(</w:t>
      </w:r>
      <w:r w:rsidRPr="001E75E5">
        <w:rPr>
          <w:color w:val="800000"/>
        </w:rPr>
        <w:t>'Impulse Input'</w:t>
      </w:r>
      <w:r>
        <w:rPr>
          <w:color w:val="000000"/>
        </w:rPr>
        <w:t>);</w:t>
      </w:r>
      <w:r>
        <w:rPr>
          <w:color w:val="000000"/>
        </w:rPr>
        <w:br/>
        <w:t xml:space="preserve">    subplot(2,3,i+3);</w:t>
      </w:r>
      <w:r>
        <w:rPr>
          <w:color w:val="000000"/>
        </w:rPr>
        <w:br/>
        <w:t xml:space="preserve">    step(Lf);</w:t>
      </w:r>
      <w:r>
        <w:rPr>
          <w:color w:val="000000"/>
        </w:rPr>
        <w:br/>
        <w:t xml:space="preserve">    title(</w:t>
      </w:r>
      <w:r w:rsidRPr="001E75E5">
        <w:rPr>
          <w:color w:val="800000"/>
        </w:rPr>
        <w:t>'Step Input'</w:t>
      </w:r>
      <w:r>
        <w:rPr>
          <w:color w:val="000000"/>
        </w:rPr>
        <w:t>);</w:t>
      </w:r>
      <w:r>
        <w:rPr>
          <w:color w:val="000000"/>
        </w:rPr>
        <w:br/>
        <w:t xml:space="preserve">    hold </w:t>
      </w:r>
      <w:r w:rsidRPr="001E75E5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    [z,p,k]= tf2zp([0 1],[Tau 1])</w:t>
      </w:r>
      <w:r>
        <w:rPr>
          <w:color w:val="000000"/>
        </w:rPr>
        <w:br/>
        <w:t xml:space="preserve">    figure(2);</w:t>
      </w:r>
      <w:r>
        <w:rPr>
          <w:color w:val="000000"/>
        </w:rPr>
        <w:br/>
        <w:t xml:space="preserve">    zplane(z,p);</w:t>
      </w:r>
      <w:r>
        <w:rPr>
          <w:color w:val="000000"/>
        </w:rPr>
        <w:br/>
        <w:t xml:space="preserve">    xlim([-30e-3 30e-3]);</w:t>
      </w:r>
      <w:r>
        <w:rPr>
          <w:color w:val="000000"/>
        </w:rPr>
        <w:br/>
        <w:t xml:space="preserve">    ylim([-30e-3 30e-3]);</w:t>
      </w:r>
      <w:r>
        <w:rPr>
          <w:color w:val="000000"/>
        </w:rPr>
        <w:br/>
        <w:t xml:space="preserve">    hold </w:t>
      </w:r>
      <w:r w:rsidRPr="001E75E5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    stepinfo(Lf)</w:t>
      </w:r>
      <w:r>
        <w:rPr>
          <w:color w:val="000000"/>
        </w:rPr>
        <w:br/>
      </w:r>
      <w:r w:rsidRPr="001E75E5">
        <w:rPr>
          <w:color w:val="0000FF"/>
        </w:rPr>
        <w:t>end</w:t>
      </w:r>
      <w:r>
        <w:rPr>
          <w:color w:val="000000"/>
        </w:rPr>
        <w:br/>
        <w:t xml:space="preserve">hold </w:t>
      </w:r>
      <w:r w:rsidRPr="001E75E5">
        <w:rPr>
          <w:color w:val="800000"/>
        </w:rPr>
        <w:t>off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lastRenderedPageBreak/>
        <w:br/>
      </w:r>
      <w:r w:rsidRPr="001E75E5">
        <w:rPr>
          <w:color w:val="008000"/>
        </w:rPr>
        <w:t>%closed loop</w:t>
      </w:r>
      <w:r>
        <w:rPr>
          <w:color w:val="000000"/>
        </w:rPr>
        <w:br/>
      </w:r>
      <w:r>
        <w:rPr>
          <w:color w:val="000000"/>
        </w:rPr>
        <w:br/>
      </w:r>
      <w:r w:rsidRPr="001E75E5">
        <w:rPr>
          <w:color w:val="008000"/>
        </w:rPr>
        <w:t>%q = ([3 5 10]);</w:t>
      </w:r>
      <w:r>
        <w:rPr>
          <w:color w:val="000000"/>
        </w:rPr>
        <w:br/>
      </w:r>
      <w:r w:rsidRPr="001E75E5">
        <w:rPr>
          <w:color w:val="008000"/>
        </w:rPr>
        <w:t>%v = ([25 200 2000]);</w:t>
      </w:r>
      <w:r>
        <w:rPr>
          <w:color w:val="000000"/>
        </w:rPr>
        <w:br/>
      </w:r>
      <w:r w:rsidRPr="001E75E5">
        <w:rPr>
          <w:color w:val="008000"/>
        </w:rPr>
        <w:t>% Positive Feedback</w:t>
      </w:r>
      <w:r>
        <w:rPr>
          <w:color w:val="000000"/>
        </w:rPr>
        <w:br/>
      </w:r>
      <w:r w:rsidRPr="001E75E5">
        <w:rPr>
          <w:color w:val="0000FF"/>
        </w:rPr>
        <w:t>for</w:t>
      </w:r>
      <w:r>
        <w:rPr>
          <w:color w:val="000000"/>
        </w:rPr>
        <w:t xml:space="preserve"> i=1:3</w:t>
      </w:r>
      <w:r>
        <w:rPr>
          <w:color w:val="000000"/>
        </w:rPr>
        <w:br/>
        <w:t xml:space="preserve">    Tau = v(i)/q(i);</w:t>
      </w:r>
      <w:r>
        <w:rPr>
          <w:color w:val="000000"/>
        </w:rPr>
        <w:br/>
        <w:t xml:space="preserve">    Lf = (tf([0 1],[Tau 0]))</w:t>
      </w:r>
      <w:r>
        <w:rPr>
          <w:color w:val="000000"/>
        </w:rPr>
        <w:br/>
        <w:t xml:space="preserve">    figure(1);</w:t>
      </w:r>
      <w:r>
        <w:rPr>
          <w:color w:val="000000"/>
        </w:rPr>
        <w:br/>
        <w:t xml:space="preserve">    subplot(2,4,i);</w:t>
      </w:r>
      <w:r>
        <w:rPr>
          <w:color w:val="000000"/>
        </w:rPr>
        <w:br/>
        <w:t xml:space="preserve">    impulse(Lf);</w:t>
      </w:r>
      <w:r>
        <w:rPr>
          <w:color w:val="000000"/>
        </w:rPr>
        <w:br/>
        <w:t xml:space="preserve">    title(</w:t>
      </w:r>
      <w:r w:rsidRPr="001E75E5">
        <w:rPr>
          <w:color w:val="800000"/>
        </w:rPr>
        <w:t>'Impulse Input'</w:t>
      </w:r>
      <w:r>
        <w:rPr>
          <w:color w:val="000000"/>
        </w:rPr>
        <w:t>);</w:t>
      </w:r>
      <w:r>
        <w:rPr>
          <w:color w:val="000000"/>
        </w:rPr>
        <w:br/>
        <w:t xml:space="preserve">    subplot(2,4,i+4);</w:t>
      </w:r>
      <w:r>
        <w:rPr>
          <w:color w:val="000000"/>
        </w:rPr>
        <w:br/>
        <w:t xml:space="preserve">    step(Lf);</w:t>
      </w:r>
      <w:r>
        <w:rPr>
          <w:color w:val="000000"/>
        </w:rPr>
        <w:br/>
        <w:t xml:space="preserve">    title(</w:t>
      </w:r>
      <w:r w:rsidRPr="001E75E5">
        <w:rPr>
          <w:color w:val="800000"/>
        </w:rPr>
        <w:t>'Step Input'</w:t>
      </w:r>
      <w:r>
        <w:rPr>
          <w:color w:val="000000"/>
        </w:rPr>
        <w:t>);</w:t>
      </w:r>
      <w:r>
        <w:rPr>
          <w:color w:val="000000"/>
        </w:rPr>
        <w:br/>
        <w:t xml:space="preserve">    hold </w:t>
      </w:r>
      <w:r w:rsidRPr="001E75E5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    [z,p,k]= tf2zp([0 1],[Tau 0])</w:t>
      </w:r>
      <w:r>
        <w:rPr>
          <w:color w:val="000000"/>
        </w:rPr>
        <w:br/>
        <w:t xml:space="preserve">    figure(2);</w:t>
      </w:r>
      <w:r>
        <w:rPr>
          <w:color w:val="000000"/>
        </w:rPr>
        <w:br/>
        <w:t xml:space="preserve">    zplane(z,p);</w:t>
      </w:r>
      <w:r>
        <w:rPr>
          <w:color w:val="000000"/>
        </w:rPr>
        <w:br/>
        <w:t xml:space="preserve">    xlim([-30 600]);</w:t>
      </w:r>
      <w:r>
        <w:rPr>
          <w:color w:val="000000"/>
        </w:rPr>
        <w:br/>
        <w:t xml:space="preserve">    ylim([-100 100]);</w:t>
      </w:r>
      <w:r>
        <w:rPr>
          <w:color w:val="000000"/>
        </w:rPr>
        <w:br/>
        <w:t xml:space="preserve">    hold </w:t>
      </w:r>
      <w:r w:rsidRPr="001E75E5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    stepinfo(Lf)</w:t>
      </w:r>
      <w:r>
        <w:rPr>
          <w:color w:val="000000"/>
        </w:rPr>
        <w:br/>
      </w:r>
      <w:r w:rsidRPr="001E75E5">
        <w:rPr>
          <w:color w:val="0000FF"/>
        </w:rPr>
        <w:t>end</w:t>
      </w:r>
      <w:r>
        <w:rPr>
          <w:color w:val="000000"/>
        </w:rPr>
        <w:br/>
        <w:t xml:space="preserve">hold </w:t>
      </w:r>
      <w:r w:rsidRPr="001E75E5">
        <w:rPr>
          <w:color w:val="800000"/>
        </w:rPr>
        <w:t>off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 w:rsidRPr="001E75E5">
        <w:rPr>
          <w:color w:val="008000"/>
        </w:rPr>
        <w:t>% Negative Feedback with and without PID</w:t>
      </w:r>
      <w:r>
        <w:rPr>
          <w:color w:val="000000"/>
        </w:rPr>
        <w:br/>
      </w:r>
      <w:r>
        <w:rPr>
          <w:color w:val="000000"/>
        </w:rPr>
        <w:br/>
      </w:r>
      <w:r w:rsidRPr="001E75E5">
        <w:rPr>
          <w:color w:val="008000"/>
        </w:rPr>
        <w:t>%q = ([3 5 10]);</w:t>
      </w:r>
      <w:r>
        <w:rPr>
          <w:color w:val="000000"/>
        </w:rPr>
        <w:br/>
      </w:r>
      <w:r w:rsidRPr="001E75E5">
        <w:rPr>
          <w:color w:val="008000"/>
        </w:rPr>
        <w:t>%v = ([25 200 2000]);</w:t>
      </w:r>
      <w:r>
        <w:rPr>
          <w:color w:val="000000"/>
        </w:rPr>
        <w:br/>
      </w:r>
      <w:r>
        <w:rPr>
          <w:color w:val="000000"/>
        </w:rPr>
        <w:br/>
      </w:r>
      <w:r w:rsidRPr="001E75E5">
        <w:rPr>
          <w:color w:val="0000FF"/>
        </w:rPr>
        <w:t>for</w:t>
      </w:r>
      <w:r>
        <w:rPr>
          <w:color w:val="000000"/>
        </w:rPr>
        <w:t xml:space="preserve"> i = 1:3</w:t>
      </w:r>
      <w:r>
        <w:rPr>
          <w:color w:val="000000"/>
        </w:rPr>
        <w:br/>
        <w:t xml:space="preserve">    Tau = v(i)/q(i);</w:t>
      </w:r>
      <w:r>
        <w:rPr>
          <w:color w:val="000000"/>
        </w:rPr>
        <w:br/>
        <w:t xml:space="preserve">    sys_ol = tf([0 1],[Tau 2])</w:t>
      </w:r>
      <w:r>
        <w:rPr>
          <w:color w:val="000000"/>
        </w:rPr>
        <w:br/>
        <w:t xml:space="preserve">    stepinfo(sys_ol)</w:t>
      </w:r>
      <w:r>
        <w:rPr>
          <w:color w:val="000000"/>
        </w:rPr>
        <w:br/>
        <w:t xml:space="preserve">    sys_cl = feedback(sys_ol,1)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[GC_PI,info_PI] = pidtune(sys_ol,</w:t>
      </w:r>
      <w:r w:rsidRPr="001E75E5">
        <w:rPr>
          <w:color w:val="800000"/>
        </w:rPr>
        <w:t>'PI'</w:t>
      </w:r>
      <w:r>
        <w:rPr>
          <w:color w:val="000000"/>
        </w:rPr>
        <w:t>);</w:t>
      </w:r>
      <w:r>
        <w:rPr>
          <w:color w:val="000000"/>
        </w:rPr>
        <w:br/>
        <w:t xml:space="preserve">     sys_cl_PI = feedback(sys_ol * GC_PI,1)</w:t>
      </w:r>
      <w:r>
        <w:rPr>
          <w:color w:val="000000"/>
        </w:rPr>
        <w:br/>
        <w:t xml:space="preserve">     stepinfo(sys_cl_PI)</w:t>
      </w:r>
      <w:r>
        <w:rPr>
          <w:color w:val="000000"/>
        </w:rPr>
        <w:br/>
      </w:r>
      <w:r>
        <w:rPr>
          <w:color w:val="000000"/>
        </w:rPr>
        <w:br/>
        <w:t xml:space="preserve">    [GC_PD,info_PD] = pidtune(sys_ol,</w:t>
      </w:r>
      <w:r w:rsidRPr="001E75E5">
        <w:rPr>
          <w:color w:val="800000"/>
        </w:rPr>
        <w:t>'PD'</w:t>
      </w:r>
      <w:r>
        <w:rPr>
          <w:color w:val="000000"/>
        </w:rPr>
        <w:t>);</w:t>
      </w:r>
      <w:r>
        <w:rPr>
          <w:color w:val="000000"/>
        </w:rPr>
        <w:br/>
        <w:t xml:space="preserve">    sys_cl_PD = feedback(sys_ol * GC_PD,1)</w:t>
      </w:r>
      <w:r>
        <w:rPr>
          <w:color w:val="000000"/>
        </w:rPr>
        <w:br/>
        <w:t xml:space="preserve">    stepinfo(sys_cl_PD)</w:t>
      </w:r>
      <w:r>
        <w:rPr>
          <w:color w:val="000000"/>
        </w:rPr>
        <w:br/>
      </w:r>
      <w:r>
        <w:rPr>
          <w:color w:val="000000"/>
        </w:rPr>
        <w:br/>
        <w:t xml:space="preserve">    [GC_PID,info_PID] = pidtune(sys_ol,</w:t>
      </w:r>
      <w:r w:rsidRPr="001E75E5">
        <w:rPr>
          <w:color w:val="800000"/>
        </w:rPr>
        <w:t>'PID'</w:t>
      </w:r>
      <w:r>
        <w:rPr>
          <w:color w:val="000000"/>
        </w:rPr>
        <w:t>);</w:t>
      </w:r>
      <w:r>
        <w:rPr>
          <w:color w:val="000000"/>
        </w:rPr>
        <w:br/>
        <w:t xml:space="preserve">    sys_cl_PID = feedback(sys_ol * GC_PID,1)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stepinfo(sys_cl_PID)</w:t>
      </w:r>
      <w:r>
        <w:rPr>
          <w:color w:val="000000"/>
        </w:rPr>
        <w:br/>
      </w:r>
      <w:r>
        <w:rPr>
          <w:color w:val="000000"/>
        </w:rPr>
        <w:br/>
      </w:r>
      <w:r w:rsidRPr="001E75E5">
        <w:rPr>
          <w:color w:val="008000"/>
        </w:rPr>
        <w:t>% input response plots</w:t>
      </w:r>
      <w:r>
        <w:rPr>
          <w:color w:val="000000"/>
        </w:rPr>
        <w:br/>
        <w:t xml:space="preserve">    figure(3);</w:t>
      </w:r>
      <w:r>
        <w:rPr>
          <w:color w:val="000000"/>
        </w:rPr>
        <w:br/>
        <w:t xml:space="preserve">    subplot(4,3,i);</w:t>
      </w:r>
      <w:r>
        <w:rPr>
          <w:color w:val="000000"/>
        </w:rPr>
        <w:br/>
        <w:t xml:space="preserve">    step(sys_ol);</w:t>
      </w:r>
      <w:r>
        <w:rPr>
          <w:color w:val="000000"/>
        </w:rPr>
        <w:br/>
        <w:t xml:space="preserve">    title([</w:t>
      </w:r>
      <w:r w:rsidRPr="001E75E5">
        <w:rPr>
          <w:color w:val="800000"/>
        </w:rPr>
        <w:t>'Step of '</w:t>
      </w:r>
      <w:r>
        <w:rPr>
          <w:color w:val="000000"/>
        </w:rPr>
        <w:t>, num2str(i) ,</w:t>
      </w:r>
      <w:r w:rsidRPr="001E75E5">
        <w:rPr>
          <w:color w:val="800000"/>
        </w:rPr>
        <w:t>'th OL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subplot(4,3,i+3);</w:t>
      </w:r>
      <w:r>
        <w:rPr>
          <w:color w:val="000000"/>
        </w:rPr>
        <w:br/>
        <w:t xml:space="preserve">    impulse(sys_ol);</w:t>
      </w:r>
      <w:r>
        <w:rPr>
          <w:color w:val="000000"/>
        </w:rPr>
        <w:br/>
        <w:t xml:space="preserve">    title([</w:t>
      </w:r>
      <w:r w:rsidRPr="001E75E5">
        <w:rPr>
          <w:color w:val="800000"/>
        </w:rPr>
        <w:t>'impulse of '</w:t>
      </w:r>
      <w:r>
        <w:rPr>
          <w:color w:val="000000"/>
        </w:rPr>
        <w:t>, num2str(i) ,</w:t>
      </w:r>
      <w:r w:rsidRPr="001E75E5">
        <w:rPr>
          <w:color w:val="800000"/>
        </w:rPr>
        <w:t>'th OL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subplot(4,3,i+6);</w:t>
      </w:r>
      <w:r>
        <w:rPr>
          <w:color w:val="000000"/>
        </w:rPr>
        <w:br/>
        <w:t xml:space="preserve">    step(sys_cl);</w:t>
      </w:r>
      <w:r>
        <w:rPr>
          <w:color w:val="000000"/>
        </w:rPr>
        <w:br/>
        <w:t xml:space="preserve">    title([</w:t>
      </w:r>
      <w:r w:rsidRPr="001E75E5">
        <w:rPr>
          <w:color w:val="800000"/>
        </w:rPr>
        <w:t>'Step of '</w:t>
      </w:r>
      <w:r>
        <w:rPr>
          <w:color w:val="000000"/>
        </w:rPr>
        <w:t>, num2str(i) ,</w:t>
      </w:r>
      <w:r w:rsidRPr="001E75E5">
        <w:rPr>
          <w:color w:val="800000"/>
        </w:rPr>
        <w:t>'th CL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subplot(4,3,i+9);</w:t>
      </w:r>
      <w:r>
        <w:rPr>
          <w:color w:val="000000"/>
        </w:rPr>
        <w:br/>
        <w:t xml:space="preserve">    impulse(sys_cl);</w:t>
      </w:r>
      <w:r>
        <w:rPr>
          <w:color w:val="000000"/>
        </w:rPr>
        <w:br/>
        <w:t xml:space="preserve">    title([</w:t>
      </w:r>
      <w:r w:rsidRPr="001E75E5">
        <w:rPr>
          <w:color w:val="800000"/>
        </w:rPr>
        <w:t>'impulse of '</w:t>
      </w:r>
      <w:r>
        <w:rPr>
          <w:color w:val="000000"/>
        </w:rPr>
        <w:t>, num2str(i) ,</w:t>
      </w:r>
      <w:r w:rsidRPr="001E75E5">
        <w:rPr>
          <w:color w:val="800000"/>
        </w:rPr>
        <w:t>'th CL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</w:r>
      <w:r w:rsidRPr="001E75E5">
        <w:rPr>
          <w:color w:val="008000"/>
        </w:rPr>
        <w:t>% controller plots</w:t>
      </w:r>
      <w:r>
        <w:rPr>
          <w:color w:val="000000"/>
        </w:rPr>
        <w:br/>
        <w:t xml:space="preserve">    figure(4);</w:t>
      </w:r>
      <w:r>
        <w:rPr>
          <w:color w:val="000000"/>
        </w:rPr>
        <w:br/>
        <w:t xml:space="preserve">    subplot(4,3,i);</w:t>
      </w:r>
      <w:r>
        <w:rPr>
          <w:color w:val="000000"/>
        </w:rPr>
        <w:br/>
        <w:t xml:space="preserve">    step(sys_cl)</w:t>
      </w:r>
      <w:r>
        <w:rPr>
          <w:color w:val="000000"/>
        </w:rPr>
        <w:br/>
        <w:t xml:space="preserve">    title([</w:t>
      </w:r>
      <w:r w:rsidRPr="001E75E5">
        <w:rPr>
          <w:color w:val="800000"/>
        </w:rPr>
        <w:t>'CL Uncontrolled response of '</w:t>
      </w:r>
      <w:r>
        <w:rPr>
          <w:color w:val="000000"/>
        </w:rPr>
        <w:t>, num2str(i) ,</w:t>
      </w:r>
      <w:r w:rsidRPr="001E75E5">
        <w:rPr>
          <w:color w:val="800000"/>
        </w:rPr>
        <w:t>'th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subplot(4,3,i+3);</w:t>
      </w:r>
      <w:r>
        <w:rPr>
          <w:color w:val="000000"/>
        </w:rPr>
        <w:br/>
        <w:t xml:space="preserve">    step(sys_cl_PI)</w:t>
      </w:r>
      <w:r>
        <w:rPr>
          <w:color w:val="000000"/>
        </w:rPr>
        <w:br/>
        <w:t xml:space="preserve">    title([</w:t>
      </w:r>
      <w:r w:rsidRPr="001E75E5">
        <w:rPr>
          <w:color w:val="800000"/>
        </w:rPr>
        <w:t>'CL PI controlled response of '</w:t>
      </w:r>
      <w:r>
        <w:rPr>
          <w:color w:val="000000"/>
        </w:rPr>
        <w:t>, num2str(i) ,</w:t>
      </w:r>
      <w:r w:rsidRPr="001E75E5">
        <w:rPr>
          <w:color w:val="800000"/>
        </w:rPr>
        <w:t>'th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subplot(4,3,i+6);</w:t>
      </w:r>
      <w:r>
        <w:rPr>
          <w:color w:val="000000"/>
        </w:rPr>
        <w:br/>
        <w:t xml:space="preserve">    step(sys_cl_PD)</w:t>
      </w:r>
      <w:r>
        <w:rPr>
          <w:color w:val="000000"/>
        </w:rPr>
        <w:br/>
        <w:t xml:space="preserve">    title([</w:t>
      </w:r>
      <w:r w:rsidRPr="001E75E5">
        <w:rPr>
          <w:color w:val="800000"/>
        </w:rPr>
        <w:t>'CL PD controlled response of '</w:t>
      </w:r>
      <w:r>
        <w:rPr>
          <w:color w:val="000000"/>
        </w:rPr>
        <w:t>, num2str(i) ,</w:t>
      </w:r>
      <w:r w:rsidRPr="001E75E5">
        <w:rPr>
          <w:color w:val="800000"/>
        </w:rPr>
        <w:t>'th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subplot(4,3,i+9);</w:t>
      </w:r>
      <w:r>
        <w:rPr>
          <w:color w:val="000000"/>
        </w:rPr>
        <w:br/>
        <w:t xml:space="preserve">    step(sys_cl_PID)</w:t>
      </w:r>
      <w:r>
        <w:rPr>
          <w:color w:val="000000"/>
        </w:rPr>
        <w:br/>
        <w:t xml:space="preserve">    title([</w:t>
      </w:r>
      <w:r w:rsidRPr="001E75E5">
        <w:rPr>
          <w:color w:val="800000"/>
        </w:rPr>
        <w:t>'CL PID controlled response of '</w:t>
      </w:r>
      <w:r>
        <w:rPr>
          <w:color w:val="000000"/>
        </w:rPr>
        <w:t>, num2str(i) ,</w:t>
      </w:r>
      <w:r w:rsidRPr="001E75E5">
        <w:rPr>
          <w:color w:val="800000"/>
        </w:rPr>
        <w:t>'th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</w:r>
      <w:r w:rsidRPr="001E75E5">
        <w:rPr>
          <w:color w:val="008000"/>
        </w:rPr>
        <w:t>% Bode plots</w:t>
      </w:r>
      <w:r>
        <w:rPr>
          <w:color w:val="000000"/>
        </w:rPr>
        <w:br/>
        <w:t xml:space="preserve">    figure(5);</w:t>
      </w:r>
      <w:r>
        <w:rPr>
          <w:color w:val="000000"/>
        </w:rPr>
        <w:br/>
        <w:t xml:space="preserve">    subplot(3,3,i);</w:t>
      </w:r>
      <w:r>
        <w:rPr>
          <w:color w:val="000000"/>
        </w:rPr>
        <w:br/>
        <w:t xml:space="preserve">    bode(sys_ol)</w:t>
      </w:r>
      <w:r>
        <w:rPr>
          <w:color w:val="000000"/>
        </w:rPr>
        <w:br/>
        <w:t xml:space="preserve">    title([</w:t>
      </w:r>
      <w:r w:rsidRPr="001E75E5">
        <w:rPr>
          <w:color w:val="800000"/>
        </w:rPr>
        <w:t>'OL of '</w:t>
      </w:r>
      <w:r>
        <w:rPr>
          <w:color w:val="000000"/>
        </w:rPr>
        <w:t>,num2str(i),</w:t>
      </w:r>
      <w:r w:rsidRPr="001E75E5">
        <w:rPr>
          <w:color w:val="800000"/>
        </w:rPr>
        <w:t>'th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subplot(3,3,i+3);</w:t>
      </w:r>
      <w:r>
        <w:rPr>
          <w:color w:val="000000"/>
        </w:rPr>
        <w:br/>
        <w:t xml:space="preserve">    bode(sys_cl)</w:t>
      </w:r>
      <w:r>
        <w:rPr>
          <w:color w:val="000000"/>
        </w:rPr>
        <w:br/>
        <w:t xml:space="preserve">    title([</w:t>
      </w:r>
      <w:r w:rsidRPr="001E75E5">
        <w:rPr>
          <w:color w:val="800000"/>
        </w:rPr>
        <w:t>'CL uncontrolled '</w:t>
      </w:r>
      <w:r>
        <w:rPr>
          <w:color w:val="000000"/>
        </w:rPr>
        <w:t>,num2str(i),</w:t>
      </w:r>
      <w:r w:rsidRPr="001E75E5">
        <w:rPr>
          <w:color w:val="800000"/>
        </w:rPr>
        <w:t>'th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  <w:t xml:space="preserve">    subplot(3,3,i+6);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bode(sys_cl_PID)</w:t>
      </w:r>
      <w:r>
        <w:rPr>
          <w:color w:val="000000"/>
        </w:rPr>
        <w:br/>
        <w:t xml:space="preserve">    title([</w:t>
      </w:r>
      <w:r w:rsidRPr="001E75E5">
        <w:rPr>
          <w:color w:val="800000"/>
        </w:rPr>
        <w:t>'CL PID controlled '</w:t>
      </w:r>
      <w:r>
        <w:rPr>
          <w:color w:val="000000"/>
        </w:rPr>
        <w:t>,num2str(i),</w:t>
      </w:r>
      <w:r w:rsidRPr="001E75E5">
        <w:rPr>
          <w:color w:val="800000"/>
        </w:rPr>
        <w:t>'th TF'</w:t>
      </w:r>
      <w:r>
        <w:rPr>
          <w:color w:val="000000"/>
        </w:rPr>
        <w:t>]);</w:t>
      </w:r>
      <w:r>
        <w:rPr>
          <w:color w:val="000000"/>
        </w:rPr>
        <w:br/>
      </w:r>
      <w:r>
        <w:rPr>
          <w:color w:val="000000"/>
        </w:rPr>
        <w:br/>
      </w:r>
      <w:r w:rsidRPr="001E75E5">
        <w:rPr>
          <w:color w:val="0000FF"/>
        </w:rPr>
        <w:t>end</w:t>
      </w:r>
    </w:p>
    <w:p w14:paraId="3CFD899B" w14:textId="77777777" w:rsidR="00762905" w:rsidRDefault="00762905" w:rsidP="00762905">
      <w:pPr>
        <w:pStyle w:val="MATLABOutput"/>
      </w:pPr>
      <w:r>
        <w:br/>
        <w:t>Lf =</w:t>
      </w:r>
      <w:r>
        <w:br/>
        <w:t xml:space="preserve"> </w:t>
      </w:r>
      <w:r>
        <w:br/>
        <w:t xml:space="preserve">       1</w:t>
      </w:r>
      <w:r>
        <w:br/>
        <w:t xml:space="preserve">  -----------</w:t>
      </w:r>
      <w:r>
        <w:br/>
        <w:t xml:space="preserve">  8.333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-0.1200</w:t>
      </w:r>
      <w:r>
        <w:br/>
      </w:r>
      <w:r>
        <w:br/>
      </w:r>
      <w:r>
        <w:br/>
        <w:t>k =</w:t>
      </w:r>
      <w:r>
        <w:br/>
      </w:r>
      <w:r>
        <w:br/>
        <w:t xml:space="preserve">    0.1200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18.3084</w:t>
      </w:r>
      <w:r>
        <w:br/>
        <w:t xml:space="preserve">    SettlingTime: 32.6006</w:t>
      </w:r>
      <w:r>
        <w:br/>
        <w:t xml:space="preserve">     SettlingMin: 0.9045</w:t>
      </w:r>
      <w:r>
        <w:br/>
        <w:t xml:space="preserve">     SettlingMax: 1.0000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1.0000</w:t>
      </w:r>
      <w:r>
        <w:br/>
        <w:t xml:space="preserve">        PeakTime: 87.8820</w:t>
      </w:r>
      <w:r>
        <w:br/>
      </w:r>
      <w:r>
        <w:br/>
      </w:r>
      <w:r>
        <w:br/>
        <w:t>Lf =</w:t>
      </w:r>
      <w:r>
        <w:br/>
        <w:t xml:space="preserve"> </w:t>
      </w:r>
      <w:r>
        <w:br/>
        <w:t xml:space="preserve">     1</w:t>
      </w:r>
      <w:r>
        <w:br/>
        <w:t xml:space="preserve">  --------</w:t>
      </w:r>
      <w:r>
        <w:br/>
        <w:t xml:space="preserve">  40 s + 1</w:t>
      </w:r>
      <w:r>
        <w:br/>
        <w:t xml:space="preserve"> </w:t>
      </w:r>
      <w:r>
        <w:br/>
      </w:r>
      <w:r>
        <w:lastRenderedPageBreak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-0.0250</w:t>
      </w:r>
      <w:r>
        <w:br/>
      </w:r>
      <w:r>
        <w:br/>
      </w:r>
      <w:r>
        <w:br/>
        <w:t>k =</w:t>
      </w:r>
      <w:r>
        <w:br/>
      </w:r>
      <w:r>
        <w:br/>
        <w:t xml:space="preserve">    0.0250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87.8803</w:t>
      </w:r>
      <w:r>
        <w:br/>
        <w:t xml:space="preserve">    SettlingTime: 156.4830</w:t>
      </w:r>
      <w:r>
        <w:br/>
        <w:t xml:space="preserve">     SettlingMin: 0.9045</w:t>
      </w:r>
      <w:r>
        <w:br/>
        <w:t xml:space="preserve">     SettlingMax: 1.0000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1.0000</w:t>
      </w:r>
      <w:r>
        <w:br/>
        <w:t xml:space="preserve">        PeakTime: 421.8336</w:t>
      </w:r>
      <w:r>
        <w:br/>
      </w:r>
      <w:r>
        <w:br/>
      </w:r>
      <w:r>
        <w:br/>
        <w:t>Lf =</w:t>
      </w:r>
      <w:r>
        <w:br/>
        <w:t xml:space="preserve"> </w:t>
      </w:r>
      <w:r>
        <w:br/>
        <w:t xml:space="preserve">      1</w:t>
      </w:r>
      <w:r>
        <w:br/>
        <w:t xml:space="preserve">  ---------</w:t>
      </w:r>
      <w:r>
        <w:br/>
        <w:t xml:space="preserve">  200 s + 1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-0.0050</w:t>
      </w:r>
      <w:r>
        <w:br/>
      </w:r>
      <w:r>
        <w:br/>
      </w:r>
      <w:r>
        <w:lastRenderedPageBreak/>
        <w:br/>
        <w:t>k =</w:t>
      </w:r>
      <w:r>
        <w:br/>
      </w:r>
      <w:r>
        <w:br/>
        <w:t xml:space="preserve">    0.0050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439.4013</w:t>
      </w:r>
      <w:r>
        <w:br/>
        <w:t xml:space="preserve">    SettlingTime: 782.4149</w:t>
      </w:r>
      <w:r>
        <w:br/>
        <w:t xml:space="preserve">     SettlingMin: 0.9045</w:t>
      </w:r>
      <w:r>
        <w:br/>
        <w:t xml:space="preserve">     SettlingMax: 1.0000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1.0000</w:t>
      </w:r>
      <w:r>
        <w:br/>
        <w:t xml:space="preserve">        PeakTime: 2.1092e+03</w:t>
      </w:r>
      <w:r>
        <w:br/>
      </w:r>
      <w:r>
        <w:br/>
      </w:r>
      <w:r>
        <w:br/>
        <w:t>Lf =</w:t>
      </w:r>
      <w:r>
        <w:br/>
        <w:t xml:space="preserve"> </w:t>
      </w:r>
      <w:r>
        <w:br/>
        <w:t xml:space="preserve">     1</w:t>
      </w:r>
      <w:r>
        <w:br/>
        <w:t xml:space="preserve">  -------</w:t>
      </w:r>
      <w:r>
        <w:br/>
        <w:t xml:space="preserve">  8.333 s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  0</w:t>
      </w:r>
      <w:r>
        <w:br/>
      </w:r>
      <w:r>
        <w:br/>
      </w:r>
      <w:r>
        <w:br/>
        <w:t>k =</w:t>
      </w:r>
      <w:r>
        <w:br/>
      </w:r>
      <w:r>
        <w:br/>
        <w:t xml:space="preserve">    0.1200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</w:r>
      <w:r>
        <w:lastRenderedPageBreak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Lf =</w:t>
      </w:r>
      <w:r>
        <w:br/>
        <w:t xml:space="preserve"> </w:t>
      </w:r>
      <w:r>
        <w:br/>
        <w:t xml:space="preserve">   1</w:t>
      </w:r>
      <w:r>
        <w:br/>
        <w:t xml:space="preserve">  ----</w:t>
      </w:r>
      <w:r>
        <w:br/>
        <w:t xml:space="preserve">  40 s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  0</w:t>
      </w:r>
      <w:r>
        <w:br/>
      </w:r>
      <w:r>
        <w:br/>
      </w:r>
      <w:r>
        <w:br/>
        <w:t>k =</w:t>
      </w:r>
      <w:r>
        <w:br/>
      </w:r>
      <w:r>
        <w:br/>
        <w:t xml:space="preserve">    0.0250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Lf =</w:t>
      </w:r>
      <w:r>
        <w:br/>
        <w:t xml:space="preserve"> </w:t>
      </w:r>
      <w:r>
        <w:br/>
        <w:t xml:space="preserve">    1</w:t>
      </w:r>
      <w:r>
        <w:br/>
        <w:t xml:space="preserve">  -----</w:t>
      </w:r>
      <w:r>
        <w:br/>
      </w:r>
      <w:r>
        <w:lastRenderedPageBreak/>
        <w:t xml:space="preserve">  200 s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z =</w:t>
      </w:r>
      <w:r>
        <w:br/>
      </w:r>
      <w:r>
        <w:br/>
        <w:t xml:space="preserve">  0×1 empty double column vector</w:t>
      </w:r>
      <w:r>
        <w:br/>
      </w:r>
      <w:r>
        <w:br/>
      </w:r>
      <w:r>
        <w:br/>
        <w:t>p =</w:t>
      </w:r>
      <w:r>
        <w:br/>
      </w:r>
      <w:r>
        <w:br/>
        <w:t xml:space="preserve">     0</w:t>
      </w:r>
      <w:r>
        <w:br/>
      </w:r>
      <w:r>
        <w:br/>
      </w:r>
      <w:r>
        <w:br/>
        <w:t>k =</w:t>
      </w:r>
      <w:r>
        <w:br/>
      </w:r>
      <w:r>
        <w:br/>
        <w:t xml:space="preserve">    0.0050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NaN</w:t>
      </w:r>
      <w:r>
        <w:br/>
        <w:t xml:space="preserve">    SettlingTime: NaN</w:t>
      </w:r>
      <w:r>
        <w:br/>
        <w:t xml:space="preserve">     SettlingMin: NaN</w:t>
      </w:r>
      <w:r>
        <w:br/>
        <w:t xml:space="preserve">     SettlingMax: NaN</w:t>
      </w:r>
      <w:r>
        <w:br/>
        <w:t xml:space="preserve">       Overshoot: NaN</w:t>
      </w:r>
      <w:r>
        <w:br/>
        <w:t xml:space="preserve">      Undershoot: NaN</w:t>
      </w:r>
      <w:r>
        <w:br/>
        <w:t xml:space="preserve">            Peak: Inf</w:t>
      </w:r>
      <w:r>
        <w:br/>
        <w:t xml:space="preserve">        PeakTime: Inf</w:t>
      </w:r>
      <w:r>
        <w:br/>
      </w:r>
      <w:r>
        <w:br/>
      </w:r>
      <w:r>
        <w:br/>
        <w:t>sys_ol =</w:t>
      </w:r>
      <w:r>
        <w:br/>
        <w:t xml:space="preserve"> </w:t>
      </w:r>
      <w:r>
        <w:br/>
        <w:t xml:space="preserve">       1</w:t>
      </w:r>
      <w:r>
        <w:br/>
        <w:t xml:space="preserve">  -----------</w:t>
      </w:r>
      <w:r>
        <w:br/>
        <w:t xml:space="preserve">  8.333 s + 2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9.1542</w:t>
      </w:r>
      <w:r>
        <w:br/>
        <w:t xml:space="preserve">    SettlingTime: 16.3003</w:t>
      </w:r>
      <w:r>
        <w:br/>
        <w:t xml:space="preserve">     SettlingMin: 0.4523</w:t>
      </w:r>
      <w:r>
        <w:br/>
      </w:r>
      <w:r>
        <w:lastRenderedPageBreak/>
        <w:t xml:space="preserve">     SettlingMax: 0.5000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0.5000</w:t>
      </w:r>
      <w:r>
        <w:br/>
        <w:t xml:space="preserve">        PeakTime: 43.9410</w:t>
      </w:r>
      <w:r>
        <w:br/>
      </w:r>
      <w:r>
        <w:br/>
      </w:r>
      <w:r>
        <w:br/>
        <w:t>sys_cl =</w:t>
      </w:r>
      <w:r>
        <w:br/>
        <w:t xml:space="preserve"> </w:t>
      </w:r>
      <w:r>
        <w:br/>
        <w:t xml:space="preserve">       1</w:t>
      </w:r>
      <w:r>
        <w:br/>
        <w:t xml:space="preserve">  -----------</w:t>
      </w:r>
      <w:r>
        <w:br/>
        <w:t xml:space="preserve">  8.333 s + 3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sys_cl_PI =</w:t>
      </w:r>
      <w:r>
        <w:br/>
        <w:t xml:space="preserve"> </w:t>
      </w:r>
      <w:r>
        <w:br/>
        <w:t xml:space="preserve">        2.085 s + 1.502</w:t>
      </w:r>
      <w:r>
        <w:br/>
        <w:t xml:space="preserve">  ---------------------------</w:t>
      </w:r>
      <w:r>
        <w:br/>
        <w:t xml:space="preserve">  8.333 s^2 + 4.085 s + 1.502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3.3721</w:t>
      </w:r>
      <w:r>
        <w:br/>
        <w:t xml:space="preserve">    SettlingTime: 12.3337</w:t>
      </w:r>
      <w:r>
        <w:br/>
        <w:t xml:space="preserve">     SettlingMin: 0.9001</w:t>
      </w:r>
      <w:r>
        <w:br/>
        <w:t xml:space="preserve">     SettlingMax: 1.1382</w:t>
      </w:r>
      <w:r>
        <w:br/>
        <w:t xml:space="preserve">       Overshoot: 13.8188</w:t>
      </w:r>
      <w:r>
        <w:br/>
        <w:t xml:space="preserve">      Undershoot: 0</w:t>
      </w:r>
      <w:r>
        <w:br/>
        <w:t xml:space="preserve">            Peak: 1.1382</w:t>
      </w:r>
      <w:r>
        <w:br/>
        <w:t xml:space="preserve">        PeakTime: 7.3280</w:t>
      </w:r>
      <w:r>
        <w:br/>
      </w:r>
      <w:r>
        <w:br/>
      </w:r>
      <w:r>
        <w:br/>
        <w:t>sys_cl_PD =</w:t>
      </w:r>
      <w:r>
        <w:br/>
        <w:t xml:space="preserve"> </w:t>
      </w:r>
      <w:r>
        <w:br/>
        <w:t xml:space="preserve">       141.8</w:t>
      </w:r>
      <w:r>
        <w:br/>
        <w:t xml:space="preserve">  ---------------</w:t>
      </w:r>
      <w:r>
        <w:br/>
        <w:t xml:space="preserve">  8.333 s + 143.8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br/>
      </w:r>
      <w:r>
        <w:lastRenderedPageBreak/>
        <w:t xml:space="preserve">  struct with fields:</w:t>
      </w:r>
      <w:r>
        <w:br/>
      </w:r>
      <w:r>
        <w:br/>
        <w:t xml:space="preserve">        RiseTime: 0.1273</w:t>
      </w:r>
      <w:r>
        <w:br/>
        <w:t xml:space="preserve">    SettlingTime: 0.2267</w:t>
      </w:r>
      <w:r>
        <w:br/>
        <w:t xml:space="preserve">     SettlingMin: 0.8919</w:t>
      </w:r>
      <w:r>
        <w:br/>
        <w:t xml:space="preserve">     SettlingMax: 0.9861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0.9861</w:t>
      </w:r>
      <w:r>
        <w:br/>
        <w:t xml:space="preserve">        PeakTime: 0.6111</w:t>
      </w:r>
      <w:r>
        <w:br/>
      </w:r>
      <w:r>
        <w:br/>
      </w:r>
      <w:r>
        <w:br/>
        <w:t>sys_cl_PID =</w:t>
      </w:r>
      <w:r>
        <w:br/>
        <w:t xml:space="preserve"> </w:t>
      </w:r>
      <w:r>
        <w:br/>
        <w:t xml:space="preserve">        2.863 s + 1.246</w:t>
      </w:r>
      <w:r>
        <w:br/>
        <w:t xml:space="preserve">  ---------------------------</w:t>
      </w:r>
      <w:r>
        <w:br/>
        <w:t xml:space="preserve">  8.333 s^2 + 4.863 s + 1.246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3.8006</w:t>
      </w:r>
      <w:r>
        <w:br/>
        <w:t xml:space="preserve">    SettlingTime: 13.1891</w:t>
      </w:r>
      <w:r>
        <w:br/>
        <w:t xml:space="preserve">     SettlingMin: 0.9005</w:t>
      </w:r>
      <w:r>
        <w:br/>
        <w:t xml:space="preserve">     SettlingMax: 1.0608</w:t>
      </w:r>
      <w:r>
        <w:br/>
        <w:t xml:space="preserve">       Overshoot: 6.0819</w:t>
      </w:r>
      <w:r>
        <w:br/>
        <w:t xml:space="preserve">      Undershoot: 0</w:t>
      </w:r>
      <w:r>
        <w:br/>
        <w:t xml:space="preserve">            Peak: 1.0608</w:t>
      </w:r>
      <w:r>
        <w:br/>
        <w:t xml:space="preserve">        PeakTime: 8.2070</w:t>
      </w:r>
      <w:r>
        <w:br/>
      </w:r>
      <w:r>
        <w:br/>
      </w:r>
      <w:r>
        <w:br/>
        <w:t>sys_ol =</w:t>
      </w:r>
      <w:r>
        <w:br/>
        <w:t xml:space="preserve"> </w:t>
      </w:r>
      <w:r>
        <w:br/>
        <w:t xml:space="preserve">     1</w:t>
      </w:r>
      <w:r>
        <w:br/>
        <w:t xml:space="preserve">  --------</w:t>
      </w:r>
      <w:r>
        <w:br/>
        <w:t xml:space="preserve">  40 s + 2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43.9401</w:t>
      </w:r>
      <w:r>
        <w:br/>
        <w:t xml:space="preserve">    SettlingTime: 78.2415</w:t>
      </w:r>
      <w:r>
        <w:br/>
      </w:r>
      <w:r>
        <w:lastRenderedPageBreak/>
        <w:t xml:space="preserve">     SettlingMin: 0.4523</w:t>
      </w:r>
      <w:r>
        <w:br/>
        <w:t xml:space="preserve">     SettlingMax: 0.5000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0.5000</w:t>
      </w:r>
      <w:r>
        <w:br/>
        <w:t xml:space="preserve">        PeakTime: 210.9168</w:t>
      </w:r>
      <w:r>
        <w:br/>
      </w:r>
      <w:r>
        <w:br/>
      </w:r>
      <w:r>
        <w:br/>
        <w:t>sys_cl =</w:t>
      </w:r>
      <w:r>
        <w:br/>
        <w:t xml:space="preserve"> </w:t>
      </w:r>
      <w:r>
        <w:br/>
        <w:t xml:space="preserve">     1</w:t>
      </w:r>
      <w:r>
        <w:br/>
        <w:t xml:space="preserve">  --------</w:t>
      </w:r>
      <w:r>
        <w:br/>
        <w:t xml:space="preserve">  40 s + 3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sys_cl_PI =</w:t>
      </w:r>
      <w:r>
        <w:br/>
        <w:t xml:space="preserve"> </w:t>
      </w:r>
      <w:r>
        <w:br/>
        <w:t xml:space="preserve">      2.085 s + 0.3128</w:t>
      </w:r>
      <w:r>
        <w:br/>
        <w:t xml:space="preserve">  -------------------------</w:t>
      </w:r>
      <w:r>
        <w:br/>
        <w:t xml:space="preserve">  40 s^2 + 4.085 s + 0.3128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16.1861</w:t>
      </w:r>
      <w:r>
        <w:br/>
        <w:t xml:space="preserve">    SettlingTime: 59.2017</w:t>
      </w:r>
      <w:r>
        <w:br/>
        <w:t xml:space="preserve">     SettlingMin: 0.9001</w:t>
      </w:r>
      <w:r>
        <w:br/>
        <w:t xml:space="preserve">     SettlingMax: 1.1382</w:t>
      </w:r>
      <w:r>
        <w:br/>
        <w:t xml:space="preserve">       Overshoot: 13.8188</w:t>
      </w:r>
      <w:r>
        <w:br/>
        <w:t xml:space="preserve">      Undershoot: 0</w:t>
      </w:r>
      <w:r>
        <w:br/>
        <w:t xml:space="preserve">            Peak: 1.1382</w:t>
      </w:r>
      <w:r>
        <w:br/>
        <w:t xml:space="preserve">        PeakTime: 35.1745</w:t>
      </w:r>
      <w:r>
        <w:br/>
      </w:r>
      <w:r>
        <w:br/>
      </w:r>
      <w:r>
        <w:br/>
        <w:t>sys_cl_PD =</w:t>
      </w:r>
      <w:r>
        <w:br/>
        <w:t xml:space="preserve"> </w:t>
      </w:r>
      <w:r>
        <w:br/>
        <w:t xml:space="preserve">     141.8</w:t>
      </w:r>
      <w:r>
        <w:br/>
        <w:t xml:space="preserve">  ------------</w:t>
      </w:r>
      <w:r>
        <w:br/>
        <w:t xml:space="preserve">  40 s + 143.8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lastRenderedPageBreak/>
        <w:br/>
        <w:t xml:space="preserve">  struct with fields:</w:t>
      </w:r>
      <w:r>
        <w:br/>
      </w:r>
      <w:r>
        <w:br/>
        <w:t xml:space="preserve">        RiseTime: 0.6110</w:t>
      </w:r>
      <w:r>
        <w:br/>
        <w:t xml:space="preserve">    SettlingTime: 1.0880</w:t>
      </w:r>
      <w:r>
        <w:br/>
        <w:t xml:space="preserve">     SettlingMin: 0.8919</w:t>
      </w:r>
      <w:r>
        <w:br/>
        <w:t xml:space="preserve">     SettlingMax: 0.9861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0.9861</w:t>
      </w:r>
      <w:r>
        <w:br/>
        <w:t xml:space="preserve">        PeakTime: 2.9330</w:t>
      </w:r>
      <w:r>
        <w:br/>
      </w:r>
      <w:r>
        <w:br/>
      </w:r>
      <w:r>
        <w:br/>
        <w:t>sys_cl_PID =</w:t>
      </w:r>
      <w:r>
        <w:br/>
        <w:t xml:space="preserve"> </w:t>
      </w:r>
      <w:r>
        <w:br/>
        <w:t xml:space="preserve">      2.863 s + 0.2595</w:t>
      </w:r>
      <w:r>
        <w:br/>
        <w:t xml:space="preserve">  -------------------------</w:t>
      </w:r>
      <w:r>
        <w:br/>
        <w:t xml:space="preserve">  40 s^2 + 4.863 s + 0.2595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18.2427</w:t>
      </w:r>
      <w:r>
        <w:br/>
        <w:t xml:space="preserve">    SettlingTime: 63.3079</w:t>
      </w:r>
      <w:r>
        <w:br/>
        <w:t xml:space="preserve">     SettlingMin: 0.9005</w:t>
      </w:r>
      <w:r>
        <w:br/>
        <w:t xml:space="preserve">     SettlingMax: 1.0608</w:t>
      </w:r>
      <w:r>
        <w:br/>
        <w:t xml:space="preserve">       Overshoot: 6.0819</w:t>
      </w:r>
      <w:r>
        <w:br/>
        <w:t xml:space="preserve">      Undershoot: 0</w:t>
      </w:r>
      <w:r>
        <w:br/>
        <w:t xml:space="preserve">            Peak: 1.0608</w:t>
      </w:r>
      <w:r>
        <w:br/>
        <w:t xml:space="preserve">        PeakTime: 39.3934</w:t>
      </w:r>
      <w:r>
        <w:br/>
      </w:r>
      <w:r>
        <w:br/>
      </w:r>
      <w:r>
        <w:br/>
        <w:t>sys_ol =</w:t>
      </w:r>
      <w:r>
        <w:br/>
        <w:t xml:space="preserve"> </w:t>
      </w:r>
      <w:r>
        <w:br/>
        <w:t xml:space="preserve">      1</w:t>
      </w:r>
      <w:r>
        <w:br/>
        <w:t xml:space="preserve">  ---------</w:t>
      </w:r>
      <w:r>
        <w:br/>
        <w:t xml:space="preserve">  200 s + 2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219.7006</w:t>
      </w:r>
      <w:r>
        <w:br/>
      </w:r>
      <w:r>
        <w:lastRenderedPageBreak/>
        <w:t xml:space="preserve">    SettlingTime: 391.2074</w:t>
      </w:r>
      <w:r>
        <w:br/>
        <w:t xml:space="preserve">     SettlingMin: 0.4523</w:t>
      </w:r>
      <w:r>
        <w:br/>
        <w:t xml:space="preserve">     SettlingMax: 0.5000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0.5000</w:t>
      </w:r>
      <w:r>
        <w:br/>
        <w:t xml:space="preserve">        PeakTime: 1.0546e+03</w:t>
      </w:r>
      <w:r>
        <w:br/>
      </w:r>
      <w:r>
        <w:br/>
      </w:r>
      <w:r>
        <w:br/>
        <w:t>sys_cl =</w:t>
      </w:r>
      <w:r>
        <w:br/>
        <w:t xml:space="preserve"> </w:t>
      </w:r>
      <w:r>
        <w:br/>
        <w:t xml:space="preserve">      1</w:t>
      </w:r>
      <w:r>
        <w:br/>
        <w:t xml:space="preserve">  ---------</w:t>
      </w:r>
      <w:r>
        <w:br/>
        <w:t xml:space="preserve">  200 s + 3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>sys_cl_PI =</w:t>
      </w:r>
      <w:r>
        <w:br/>
        <w:t xml:space="preserve"> </w:t>
      </w:r>
      <w:r>
        <w:br/>
        <w:t xml:space="preserve">       2.085 s + 0.06257</w:t>
      </w:r>
      <w:r>
        <w:br/>
        <w:t xml:space="preserve">  ---------------------------</w:t>
      </w:r>
      <w:r>
        <w:br/>
        <w:t xml:space="preserve">  200 s^2 + 4.085 s + 0.06257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80.9307</w:t>
      </w:r>
      <w:r>
        <w:br/>
        <w:t xml:space="preserve">    SettlingTime: 296.0084</w:t>
      </w:r>
      <w:r>
        <w:br/>
        <w:t xml:space="preserve">     SettlingMin: 0.9001</w:t>
      </w:r>
      <w:r>
        <w:br/>
        <w:t xml:space="preserve">     SettlingMax: 1.1382</w:t>
      </w:r>
      <w:r>
        <w:br/>
        <w:t xml:space="preserve">       Overshoot: 13.8188</w:t>
      </w:r>
      <w:r>
        <w:br/>
        <w:t xml:space="preserve">      Undershoot: 0</w:t>
      </w:r>
      <w:r>
        <w:br/>
        <w:t xml:space="preserve">            Peak: 1.1382</w:t>
      </w:r>
      <w:r>
        <w:br/>
        <w:t xml:space="preserve">        PeakTime: 175.8727</w:t>
      </w:r>
      <w:r>
        <w:br/>
      </w:r>
      <w:r>
        <w:br/>
      </w:r>
      <w:r>
        <w:br/>
        <w:t>sys_cl_PD =</w:t>
      </w:r>
      <w:r>
        <w:br/>
        <w:t xml:space="preserve"> </w:t>
      </w:r>
      <w:r>
        <w:br/>
        <w:t xml:space="preserve">      141.8</w:t>
      </w:r>
      <w:r>
        <w:br/>
        <w:t xml:space="preserve">  -------------</w:t>
      </w:r>
      <w:r>
        <w:br/>
        <w:t xml:space="preserve">  200 s + 143.8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</w:r>
      <w:r>
        <w:lastRenderedPageBreak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3.0552</w:t>
      </w:r>
      <w:r>
        <w:br/>
        <w:t xml:space="preserve">    SettlingTime: 5.4402</w:t>
      </w:r>
      <w:r>
        <w:br/>
        <w:t xml:space="preserve">     SettlingMin: 0.8919</w:t>
      </w:r>
      <w:r>
        <w:br/>
        <w:t xml:space="preserve">     SettlingMax: 0.9861</w:t>
      </w:r>
      <w:r>
        <w:br/>
        <w:t xml:space="preserve">       Overshoot: 0</w:t>
      </w:r>
      <w:r>
        <w:br/>
        <w:t xml:space="preserve">      Undershoot: 0</w:t>
      </w:r>
      <w:r>
        <w:br/>
        <w:t xml:space="preserve">            Peak: 0.9861</w:t>
      </w:r>
      <w:r>
        <w:br/>
        <w:t xml:space="preserve">        PeakTime: 14.6652</w:t>
      </w:r>
      <w:r>
        <w:br/>
      </w:r>
      <w:r>
        <w:br/>
      </w:r>
      <w:r>
        <w:br/>
        <w:t>sys_cl_PID =</w:t>
      </w:r>
      <w:r>
        <w:br/>
        <w:t xml:space="preserve"> </w:t>
      </w:r>
      <w:r>
        <w:br/>
        <w:t xml:space="preserve">       2.863 s + 0.0519</w:t>
      </w:r>
      <w:r>
        <w:br/>
        <w:t xml:space="preserve">  --------------------------</w:t>
      </w:r>
      <w:r>
        <w:br/>
        <w:t xml:space="preserve">  200 s^2 + 4.863 s + 0.0519</w:t>
      </w:r>
      <w:r>
        <w:br/>
        <w:t xml:space="preserve"> </w:t>
      </w:r>
      <w:r>
        <w:br/>
        <w:t>Continuous-time transfer function.</w:t>
      </w:r>
      <w:r>
        <w:br/>
      </w:r>
      <w:r>
        <w:br/>
      </w:r>
      <w:r>
        <w:br/>
        <w:t xml:space="preserve">ans = </w:t>
      </w:r>
      <w:r>
        <w:br/>
      </w:r>
      <w:r>
        <w:br/>
        <w:t xml:space="preserve">  struct with fields:</w:t>
      </w:r>
      <w:r>
        <w:br/>
      </w:r>
      <w:r>
        <w:br/>
        <w:t xml:space="preserve">        RiseTime: 91.2134</w:t>
      </w:r>
      <w:r>
        <w:br/>
        <w:t xml:space="preserve">    SettlingTime: 316.5393</w:t>
      </w:r>
      <w:r>
        <w:br/>
        <w:t xml:space="preserve">     SettlingMin: 0.9005</w:t>
      </w:r>
      <w:r>
        <w:br/>
        <w:t xml:space="preserve">     SettlingMax: 1.0608</w:t>
      </w:r>
      <w:r>
        <w:br/>
        <w:t xml:space="preserve">       Overshoot: 6.0819</w:t>
      </w:r>
      <w:r>
        <w:br/>
        <w:t xml:space="preserve">      Undershoot: 0</w:t>
      </w:r>
      <w:r>
        <w:br/>
        <w:t xml:space="preserve">            Peak: 1.0608</w:t>
      </w:r>
      <w:r>
        <w:br/>
        <w:t xml:space="preserve">        PeakTime: 196.9669</w:t>
      </w:r>
      <w:r>
        <w:br/>
      </w:r>
    </w:p>
    <w:p w14:paraId="6594E476" w14:textId="0F38F218" w:rsidR="00762905" w:rsidRDefault="00762905" w:rsidP="00762905">
      <w:r w:rsidRPr="00C51146">
        <w:rPr>
          <w:noProof/>
        </w:rPr>
        <w:lastRenderedPageBreak/>
        <w:drawing>
          <wp:inline distT="0" distB="0" distL="0" distR="0" wp14:anchorId="2944D352" wp14:editId="3B50361E">
            <wp:extent cx="5334000" cy="4000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D706A" w14:textId="34EEF0D4" w:rsidR="00762905" w:rsidRDefault="00762905" w:rsidP="00762905">
      <w:r w:rsidRPr="00C51146">
        <w:rPr>
          <w:noProof/>
        </w:rPr>
        <w:lastRenderedPageBreak/>
        <w:drawing>
          <wp:inline distT="0" distB="0" distL="0" distR="0" wp14:anchorId="506BB02D" wp14:editId="61632E2A">
            <wp:extent cx="5334000" cy="4000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E5B6A" w14:textId="1063009B" w:rsidR="00762905" w:rsidRDefault="00762905" w:rsidP="00762905">
      <w:r w:rsidRPr="00C51146">
        <w:rPr>
          <w:noProof/>
        </w:rPr>
        <w:lastRenderedPageBreak/>
        <w:drawing>
          <wp:inline distT="0" distB="0" distL="0" distR="0" wp14:anchorId="4E52A1D0" wp14:editId="6FB1BB15">
            <wp:extent cx="5334000" cy="4000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5C13B" w14:textId="00F0C305" w:rsidR="00762905" w:rsidRDefault="00762905" w:rsidP="00762905">
      <w:r w:rsidRPr="00C51146">
        <w:rPr>
          <w:noProof/>
        </w:rPr>
        <w:lastRenderedPageBreak/>
        <w:drawing>
          <wp:inline distT="0" distB="0" distL="0" distR="0" wp14:anchorId="53167EE1" wp14:editId="1F364B3A">
            <wp:extent cx="5334000" cy="4000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2D877" w14:textId="75DEA8B0" w:rsidR="00762905" w:rsidRDefault="00762905" w:rsidP="00762905">
      <w:r w:rsidRPr="00C51146">
        <w:rPr>
          <w:noProof/>
        </w:rPr>
        <w:lastRenderedPageBreak/>
        <w:drawing>
          <wp:inline distT="0" distB="0" distL="0" distR="0" wp14:anchorId="210E612C" wp14:editId="6F5DA061">
            <wp:extent cx="5334000" cy="4000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71384" w14:textId="125521BF" w:rsidR="00762905" w:rsidRDefault="00762905" w:rsidP="00762905">
      <w:pPr>
        <w:pStyle w:val="Heading2"/>
      </w:pPr>
      <w:bookmarkStart w:id="88" w:name="_Toc68193865"/>
      <w:bookmarkStart w:id="89" w:name="_Toc69372290"/>
      <w:r>
        <w:t>Comp</w:t>
      </w:r>
      <w:r w:rsidR="00421D26">
        <w:t>a</w:t>
      </w:r>
      <w:r>
        <w:t>r</w:t>
      </w:r>
      <w:r w:rsidR="00421D26">
        <w:t>i</w:t>
      </w:r>
      <w:r>
        <w:t>son Analysis</w:t>
      </w:r>
      <w:bookmarkEnd w:id="88"/>
      <w:bookmarkEnd w:id="89"/>
    </w:p>
    <w:p w14:paraId="7EE470F6" w14:textId="77D4B48E" w:rsidR="00762905" w:rsidRDefault="00762905" w:rsidP="00762905">
      <w:r>
        <w:t>Speed Has the poles of the transf</w:t>
      </w:r>
      <w:r w:rsidR="00421D26">
        <w:t>e</w:t>
      </w:r>
      <w:r>
        <w:t xml:space="preserve">r function moves away from the origin </w:t>
      </w:r>
      <w:proofErr w:type="gramStart"/>
      <w:r>
        <w:t>The</w:t>
      </w:r>
      <w:proofErr w:type="gramEnd"/>
      <w:r>
        <w:t xml:space="preserve"> rise time is decreasing so the response of the system is speed</w:t>
      </w:r>
    </w:p>
    <w:p w14:paraId="1CCE8E8C" w14:textId="77777777" w:rsidR="00762905" w:rsidRDefault="00762905" w:rsidP="00762905">
      <w:pPr>
        <w:pStyle w:val="MATLABCode"/>
        <w:rPr>
          <w:color w:val="000000"/>
        </w:rPr>
      </w:pPr>
      <w:r w:rsidRPr="001E75E5">
        <w:rPr>
          <w:color w:val="008000"/>
        </w:rPr>
        <w:t>%Accuracy</w:t>
      </w:r>
      <w:r>
        <w:rPr>
          <w:color w:val="000000"/>
        </w:rPr>
        <w:br/>
      </w:r>
      <w:r w:rsidRPr="001E75E5">
        <w:rPr>
          <w:color w:val="008000"/>
        </w:rPr>
        <w:t>%  Has the poles of the transfor function moves away from the origin</w:t>
      </w:r>
      <w:r>
        <w:rPr>
          <w:color w:val="000000"/>
        </w:rPr>
        <w:br/>
      </w:r>
      <w:r w:rsidRPr="001E75E5">
        <w:rPr>
          <w:color w:val="008000"/>
        </w:rPr>
        <w:t>% The settling time is decreasing so the accuracy is more</w:t>
      </w:r>
      <w:r>
        <w:rPr>
          <w:color w:val="000000"/>
        </w:rPr>
        <w:br/>
      </w:r>
      <w:r w:rsidRPr="001E75E5">
        <w:rPr>
          <w:color w:val="008000"/>
        </w:rPr>
        <w:t>%Stability</w:t>
      </w:r>
      <w:r>
        <w:rPr>
          <w:color w:val="000000"/>
        </w:rPr>
        <w:br/>
      </w:r>
      <w:r w:rsidRPr="001E75E5">
        <w:rPr>
          <w:color w:val="008000"/>
        </w:rPr>
        <w:t>% For the transfor functions above the poles negative side so they are stable</w:t>
      </w:r>
      <w:r>
        <w:rPr>
          <w:color w:val="000000"/>
        </w:rPr>
        <w:br/>
      </w:r>
      <w:r>
        <w:rPr>
          <w:color w:val="000000"/>
        </w:rPr>
        <w:br/>
      </w:r>
      <w:r w:rsidRPr="001E75E5">
        <w:rPr>
          <w:color w:val="008000"/>
        </w:rPr>
        <w:t>%positive feed back</w:t>
      </w:r>
      <w:r>
        <w:rPr>
          <w:color w:val="000000"/>
        </w:rPr>
        <w:br/>
      </w:r>
      <w:r w:rsidRPr="001E75E5">
        <w:rPr>
          <w:color w:val="008000"/>
        </w:rPr>
        <w:t>%For some values of RL system is become unstable</w:t>
      </w:r>
      <w:r>
        <w:rPr>
          <w:color w:val="000000"/>
        </w:rPr>
        <w:br/>
      </w:r>
      <w:r>
        <w:rPr>
          <w:color w:val="000000"/>
        </w:rPr>
        <w:br/>
      </w:r>
      <w:r w:rsidRPr="001E75E5">
        <w:rPr>
          <w:color w:val="008000"/>
        </w:rPr>
        <w:t>%Negative feedback without PID</w:t>
      </w:r>
      <w:r>
        <w:rPr>
          <w:color w:val="000000"/>
        </w:rPr>
        <w:br/>
      </w:r>
      <w:r w:rsidRPr="001E75E5">
        <w:rPr>
          <w:color w:val="008000"/>
        </w:rPr>
        <w:t>%In this the rise time and settling time both are increasing</w:t>
      </w:r>
      <w:r>
        <w:rPr>
          <w:color w:val="000000"/>
        </w:rPr>
        <w:br/>
      </w:r>
      <w:r>
        <w:rPr>
          <w:color w:val="000000"/>
        </w:rPr>
        <w:br/>
      </w:r>
      <w:r w:rsidRPr="001E75E5">
        <w:rPr>
          <w:color w:val="008000"/>
        </w:rPr>
        <w:t>%With PID</w:t>
      </w:r>
      <w:r>
        <w:rPr>
          <w:color w:val="000000"/>
        </w:rPr>
        <w:br/>
      </w:r>
      <w:r w:rsidRPr="001E75E5">
        <w:rPr>
          <w:color w:val="008000"/>
        </w:rPr>
        <w:t>%PI</w:t>
      </w:r>
      <w:r>
        <w:rPr>
          <w:color w:val="000000"/>
        </w:rPr>
        <w:br/>
      </w:r>
      <w:r w:rsidRPr="001E75E5">
        <w:rPr>
          <w:color w:val="008000"/>
        </w:rPr>
        <w:t>%In this the rise time and settling time both are increasing</w:t>
      </w:r>
      <w:r>
        <w:rPr>
          <w:color w:val="000000"/>
        </w:rPr>
        <w:br/>
      </w:r>
      <w:r w:rsidRPr="001E75E5">
        <w:rPr>
          <w:color w:val="008000"/>
        </w:rPr>
        <w:t>%PD</w:t>
      </w:r>
      <w:r>
        <w:rPr>
          <w:color w:val="000000"/>
        </w:rPr>
        <w:br/>
      </w:r>
      <w:r w:rsidRPr="001E75E5">
        <w:rPr>
          <w:color w:val="008000"/>
        </w:rPr>
        <w:t>%In this the rise time and settling time both are decreasing</w:t>
      </w:r>
      <w:r>
        <w:rPr>
          <w:color w:val="000000"/>
        </w:rPr>
        <w:br/>
      </w:r>
      <w:r w:rsidRPr="001E75E5">
        <w:rPr>
          <w:color w:val="008000"/>
        </w:rPr>
        <w:lastRenderedPageBreak/>
        <w:t>%PID</w:t>
      </w:r>
      <w:r>
        <w:rPr>
          <w:color w:val="000000"/>
        </w:rPr>
        <w:br/>
      </w:r>
      <w:r w:rsidRPr="001E75E5">
        <w:rPr>
          <w:color w:val="008000"/>
        </w:rPr>
        <w:t>%In this the rise time and settling time both are increasing</w:t>
      </w:r>
    </w:p>
    <w:p w14:paraId="3B3F4A08" w14:textId="3D66D9FF" w:rsidR="00762905" w:rsidRPr="001E75E5" w:rsidRDefault="00762905" w:rsidP="00762905">
      <w:pPr>
        <w:rPr>
          <w:i/>
          <w:noProof/>
          <w:color w:val="808080"/>
        </w:rPr>
      </w:pPr>
    </w:p>
    <w:p w14:paraId="10124DF1" w14:textId="77777777" w:rsidR="00762905" w:rsidRDefault="00762905" w:rsidP="00762905">
      <w:pPr>
        <w:ind w:firstLine="0"/>
      </w:pPr>
    </w:p>
    <w:sectPr w:rsidR="00762905" w:rsidSect="00015EE5">
      <w:headerReference w:type="default" r:id="rId46"/>
      <w:footerReference w:type="default" r:id="rId47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EA553D" w14:textId="77777777" w:rsidR="00FE291F" w:rsidRDefault="00FE291F" w:rsidP="006A582B">
      <w:r>
        <w:separator/>
      </w:r>
    </w:p>
  </w:endnote>
  <w:endnote w:type="continuationSeparator" w:id="0">
    <w:p w14:paraId="4EA67034" w14:textId="77777777" w:rsidR="00FE291F" w:rsidRDefault="00FE291F" w:rsidP="006A582B">
      <w:r>
        <w:continuationSeparator/>
      </w:r>
    </w:p>
  </w:endnote>
  <w:endnote w:type="continuationNotice" w:id="1">
    <w:p w14:paraId="319DEFC8" w14:textId="77777777" w:rsidR="00FE291F" w:rsidRDefault="00FE291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C9B53" w14:textId="77777777" w:rsidR="00762905" w:rsidRDefault="00762905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762905" w14:paraId="48DC9B57" w14:textId="77777777" w:rsidTr="00107955">
      <w:tc>
        <w:tcPr>
          <w:tcW w:w="3960" w:type="dxa"/>
        </w:tcPr>
        <w:p w14:paraId="48DC9B54" w14:textId="77777777" w:rsidR="00762905" w:rsidRPr="006E044D" w:rsidRDefault="00762905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762905" w:rsidRPr="006E044D" w:rsidRDefault="00762905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Content>
                <w:p w14:paraId="48DC9B56" w14:textId="525A179C" w:rsidR="00762905" w:rsidRPr="006E044D" w:rsidRDefault="00762905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b/>
                      <w:bCs/>
                      <w:noProof/>
                      <w:sz w:val="20"/>
                      <w:szCs w:val="20"/>
                    </w:rPr>
                    <w:t>10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b/>
                      <w:bCs/>
                      <w:noProof/>
                      <w:sz w:val="20"/>
                      <w:szCs w:val="20"/>
                    </w:rPr>
                    <w:t>12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762905" w:rsidRPr="00B9435E" w:rsidRDefault="00762905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FD1388" w14:textId="77777777" w:rsidR="00FE291F" w:rsidRDefault="00FE291F" w:rsidP="006A582B">
      <w:r>
        <w:separator/>
      </w:r>
    </w:p>
  </w:footnote>
  <w:footnote w:type="continuationSeparator" w:id="0">
    <w:p w14:paraId="120C560C" w14:textId="77777777" w:rsidR="00FE291F" w:rsidRDefault="00FE291F" w:rsidP="006A582B">
      <w:r>
        <w:continuationSeparator/>
      </w:r>
    </w:p>
  </w:footnote>
  <w:footnote w:type="continuationNotice" w:id="1">
    <w:p w14:paraId="0A63EACB" w14:textId="77777777" w:rsidR="00FE291F" w:rsidRDefault="00FE291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C9B4E" w14:textId="77777777" w:rsidR="00762905" w:rsidRPr="00DA17A9" w:rsidRDefault="00762905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762905" w14:paraId="48DC9B51" w14:textId="77777777" w:rsidTr="00D8110D">
      <w:tc>
        <w:tcPr>
          <w:tcW w:w="6768" w:type="dxa"/>
        </w:tcPr>
        <w:p w14:paraId="48DC9B4F" w14:textId="05F84607" w:rsidR="00762905" w:rsidRDefault="00762905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Learning Report – Control Systems </w:t>
          </w:r>
        </w:p>
      </w:tc>
      <w:tc>
        <w:tcPr>
          <w:tcW w:w="2808" w:type="dxa"/>
        </w:tcPr>
        <w:p w14:paraId="48DC9B50" w14:textId="77777777" w:rsidR="00762905" w:rsidRDefault="00762905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kn-IN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762905" w:rsidRPr="00DA17A9" w:rsidRDefault="00762905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01F3A"/>
    <w:multiLevelType w:val="multilevel"/>
    <w:tmpl w:val="206E9B3A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 w15:restartNumberingAfterBreak="0">
    <w:nsid w:val="1001381B"/>
    <w:multiLevelType w:val="multilevel"/>
    <w:tmpl w:val="206E9B3A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9A33F01"/>
    <w:multiLevelType w:val="hybridMultilevel"/>
    <w:tmpl w:val="70D4E7D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73B4842"/>
    <w:multiLevelType w:val="multilevel"/>
    <w:tmpl w:val="834A31F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5" w15:restartNumberingAfterBreak="0">
    <w:nsid w:val="29F8417C"/>
    <w:multiLevelType w:val="hybridMultilevel"/>
    <w:tmpl w:val="EB38841E"/>
    <w:lvl w:ilvl="0" w:tplc="E0F6F4E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C08577D"/>
    <w:multiLevelType w:val="hybridMultilevel"/>
    <w:tmpl w:val="574446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32406F"/>
    <w:multiLevelType w:val="hybridMultilevel"/>
    <w:tmpl w:val="515232F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44A40456"/>
    <w:multiLevelType w:val="hybridMultilevel"/>
    <w:tmpl w:val="FD486B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 w15:restartNumberingAfterBreak="0">
    <w:nsid w:val="47D86287"/>
    <w:multiLevelType w:val="multilevel"/>
    <w:tmpl w:val="310CF1D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0" w15:restartNumberingAfterBreak="0">
    <w:nsid w:val="48094555"/>
    <w:multiLevelType w:val="multilevel"/>
    <w:tmpl w:val="D484537A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4AF31116"/>
    <w:multiLevelType w:val="multilevel"/>
    <w:tmpl w:val="206E9B3A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5CA72AA4"/>
    <w:multiLevelType w:val="multilevel"/>
    <w:tmpl w:val="18F6D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28"/>
        <w:u w:val="none"/>
      </w:rPr>
    </w:lvl>
    <w:lvl w:ilvl="2">
      <w:start w:val="1"/>
      <w:numFmt w:val="decimal"/>
      <w:isLgl/>
      <w:lvlText w:val="%3)"/>
      <w:lvlJc w:val="left"/>
      <w:pPr>
        <w:ind w:left="1080" w:hanging="720"/>
      </w:pPr>
      <w:rPr>
        <w:rFonts w:ascii="Times New Roman" w:eastAsia="Times New Roman" w:hAnsi="Times New Roman" w:cs="Times New Roman"/>
        <w:u w:val="non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890" w:hanging="144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u w:val="none"/>
      </w:rPr>
    </w:lvl>
  </w:abstractNum>
  <w:abstractNum w:abstractNumId="13" w15:restartNumberingAfterBreak="0">
    <w:nsid w:val="640A1D60"/>
    <w:multiLevelType w:val="hybridMultilevel"/>
    <w:tmpl w:val="115EB8F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13"/>
  </w:num>
  <w:num w:numId="4">
    <w:abstractNumId w:val="8"/>
  </w:num>
  <w:num w:numId="5">
    <w:abstractNumId w:val="7"/>
  </w:num>
  <w:num w:numId="6">
    <w:abstractNumId w:val="12"/>
  </w:num>
  <w:num w:numId="7">
    <w:abstractNumId w:val="0"/>
  </w:num>
  <w:num w:numId="8">
    <w:abstractNumId w:val="10"/>
  </w:num>
  <w:num w:numId="9">
    <w:abstractNumId w:val="11"/>
  </w:num>
  <w:num w:numId="10">
    <w:abstractNumId w:val="9"/>
  </w:num>
  <w:num w:numId="11">
    <w:abstractNumId w:val="4"/>
  </w:num>
  <w:num w:numId="12">
    <w:abstractNumId w:val="2"/>
  </w:num>
  <w:num w:numId="13">
    <w:abstractNumId w:val="3"/>
  </w:num>
  <w:num w:numId="14">
    <w:abstractNumId w:val="1"/>
  </w:num>
  <w:num w:numId="15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B5DE8"/>
    <w:rsid w:val="00000CC8"/>
    <w:rsid w:val="00002246"/>
    <w:rsid w:val="00002385"/>
    <w:rsid w:val="00002E69"/>
    <w:rsid w:val="000049DB"/>
    <w:rsid w:val="00006161"/>
    <w:rsid w:val="0000754E"/>
    <w:rsid w:val="00007E55"/>
    <w:rsid w:val="00012BFC"/>
    <w:rsid w:val="00012C91"/>
    <w:rsid w:val="00012CF1"/>
    <w:rsid w:val="00014ABF"/>
    <w:rsid w:val="000150C2"/>
    <w:rsid w:val="00015EE5"/>
    <w:rsid w:val="0002032D"/>
    <w:rsid w:val="000215F2"/>
    <w:rsid w:val="00021CB8"/>
    <w:rsid w:val="000238EF"/>
    <w:rsid w:val="00025183"/>
    <w:rsid w:val="00025E58"/>
    <w:rsid w:val="00027451"/>
    <w:rsid w:val="000276E7"/>
    <w:rsid w:val="00034681"/>
    <w:rsid w:val="000352B6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55DE9"/>
    <w:rsid w:val="00055E8B"/>
    <w:rsid w:val="00062921"/>
    <w:rsid w:val="00063244"/>
    <w:rsid w:val="000649BA"/>
    <w:rsid w:val="000649EB"/>
    <w:rsid w:val="00064F75"/>
    <w:rsid w:val="00065DA8"/>
    <w:rsid w:val="0006602B"/>
    <w:rsid w:val="000701FB"/>
    <w:rsid w:val="000711C6"/>
    <w:rsid w:val="00072543"/>
    <w:rsid w:val="00075258"/>
    <w:rsid w:val="00077838"/>
    <w:rsid w:val="00077AEC"/>
    <w:rsid w:val="000810DE"/>
    <w:rsid w:val="00081B3C"/>
    <w:rsid w:val="00081D88"/>
    <w:rsid w:val="000868A0"/>
    <w:rsid w:val="0009037E"/>
    <w:rsid w:val="000932FB"/>
    <w:rsid w:val="00094CB0"/>
    <w:rsid w:val="00094E8E"/>
    <w:rsid w:val="00096B20"/>
    <w:rsid w:val="00096EA6"/>
    <w:rsid w:val="00097687"/>
    <w:rsid w:val="000A036F"/>
    <w:rsid w:val="000A19A4"/>
    <w:rsid w:val="000A2C73"/>
    <w:rsid w:val="000A46E7"/>
    <w:rsid w:val="000A70B7"/>
    <w:rsid w:val="000A7CE5"/>
    <w:rsid w:val="000B0405"/>
    <w:rsid w:val="000B0B22"/>
    <w:rsid w:val="000B3331"/>
    <w:rsid w:val="000B67F9"/>
    <w:rsid w:val="000B6830"/>
    <w:rsid w:val="000B7738"/>
    <w:rsid w:val="000B7E84"/>
    <w:rsid w:val="000C0841"/>
    <w:rsid w:val="000C3447"/>
    <w:rsid w:val="000C5288"/>
    <w:rsid w:val="000C6447"/>
    <w:rsid w:val="000C6D62"/>
    <w:rsid w:val="000D1695"/>
    <w:rsid w:val="000D21A8"/>
    <w:rsid w:val="000D48BA"/>
    <w:rsid w:val="000E1315"/>
    <w:rsid w:val="000E2419"/>
    <w:rsid w:val="000E252A"/>
    <w:rsid w:val="000E54BD"/>
    <w:rsid w:val="000E59D1"/>
    <w:rsid w:val="000E5F1B"/>
    <w:rsid w:val="000E61CD"/>
    <w:rsid w:val="000E64CF"/>
    <w:rsid w:val="000E7CFC"/>
    <w:rsid w:val="000F02B2"/>
    <w:rsid w:val="000F5BA0"/>
    <w:rsid w:val="000F6B65"/>
    <w:rsid w:val="00104C65"/>
    <w:rsid w:val="0010685E"/>
    <w:rsid w:val="001072FF"/>
    <w:rsid w:val="00107955"/>
    <w:rsid w:val="00111EC9"/>
    <w:rsid w:val="001129AE"/>
    <w:rsid w:val="00113E68"/>
    <w:rsid w:val="00115DFA"/>
    <w:rsid w:val="0012167E"/>
    <w:rsid w:val="00122C9C"/>
    <w:rsid w:val="00123AE9"/>
    <w:rsid w:val="00125753"/>
    <w:rsid w:val="00127B90"/>
    <w:rsid w:val="00131919"/>
    <w:rsid w:val="001324C8"/>
    <w:rsid w:val="00132DF0"/>
    <w:rsid w:val="00134B05"/>
    <w:rsid w:val="00137FDF"/>
    <w:rsid w:val="001413BA"/>
    <w:rsid w:val="00142992"/>
    <w:rsid w:val="00143040"/>
    <w:rsid w:val="00143391"/>
    <w:rsid w:val="0014365D"/>
    <w:rsid w:val="00146E5F"/>
    <w:rsid w:val="001474E5"/>
    <w:rsid w:val="00151009"/>
    <w:rsid w:val="001528A7"/>
    <w:rsid w:val="00154DA5"/>
    <w:rsid w:val="00156194"/>
    <w:rsid w:val="00157D22"/>
    <w:rsid w:val="00160183"/>
    <w:rsid w:val="001650CD"/>
    <w:rsid w:val="0016510E"/>
    <w:rsid w:val="001675BA"/>
    <w:rsid w:val="00170174"/>
    <w:rsid w:val="001705B6"/>
    <w:rsid w:val="0017135C"/>
    <w:rsid w:val="0017431C"/>
    <w:rsid w:val="00174778"/>
    <w:rsid w:val="00174EF8"/>
    <w:rsid w:val="001763C2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94C5D"/>
    <w:rsid w:val="00197480"/>
    <w:rsid w:val="001A222E"/>
    <w:rsid w:val="001A2A30"/>
    <w:rsid w:val="001A2FF7"/>
    <w:rsid w:val="001A342E"/>
    <w:rsid w:val="001A4E60"/>
    <w:rsid w:val="001A6DF4"/>
    <w:rsid w:val="001A6E83"/>
    <w:rsid w:val="001B0AD1"/>
    <w:rsid w:val="001B20A8"/>
    <w:rsid w:val="001B2343"/>
    <w:rsid w:val="001B3E1B"/>
    <w:rsid w:val="001B4615"/>
    <w:rsid w:val="001B4C4F"/>
    <w:rsid w:val="001B4CE7"/>
    <w:rsid w:val="001B5B12"/>
    <w:rsid w:val="001B6B22"/>
    <w:rsid w:val="001B7390"/>
    <w:rsid w:val="001C0CA8"/>
    <w:rsid w:val="001C132E"/>
    <w:rsid w:val="001C2BCD"/>
    <w:rsid w:val="001C2BE4"/>
    <w:rsid w:val="001C2C51"/>
    <w:rsid w:val="001C38C6"/>
    <w:rsid w:val="001C39B3"/>
    <w:rsid w:val="001C658C"/>
    <w:rsid w:val="001D0553"/>
    <w:rsid w:val="001D05B5"/>
    <w:rsid w:val="001D3752"/>
    <w:rsid w:val="001D376C"/>
    <w:rsid w:val="001D47BD"/>
    <w:rsid w:val="001D56CE"/>
    <w:rsid w:val="001D76F6"/>
    <w:rsid w:val="001E171C"/>
    <w:rsid w:val="001E2126"/>
    <w:rsid w:val="001E2515"/>
    <w:rsid w:val="001E4E0A"/>
    <w:rsid w:val="001E66C5"/>
    <w:rsid w:val="001F1103"/>
    <w:rsid w:val="001F2E18"/>
    <w:rsid w:val="001F5043"/>
    <w:rsid w:val="001F5EDA"/>
    <w:rsid w:val="001F64E0"/>
    <w:rsid w:val="001F7772"/>
    <w:rsid w:val="00202E57"/>
    <w:rsid w:val="00205CB4"/>
    <w:rsid w:val="00207530"/>
    <w:rsid w:val="0021174B"/>
    <w:rsid w:val="002165BF"/>
    <w:rsid w:val="00217DD9"/>
    <w:rsid w:val="00220D74"/>
    <w:rsid w:val="00221B8A"/>
    <w:rsid w:val="00222D0F"/>
    <w:rsid w:val="0022511B"/>
    <w:rsid w:val="00225449"/>
    <w:rsid w:val="002317A0"/>
    <w:rsid w:val="002343A3"/>
    <w:rsid w:val="0023527B"/>
    <w:rsid w:val="002358A6"/>
    <w:rsid w:val="0023715B"/>
    <w:rsid w:val="00237D26"/>
    <w:rsid w:val="00237E8C"/>
    <w:rsid w:val="0024065A"/>
    <w:rsid w:val="002438B2"/>
    <w:rsid w:val="00245837"/>
    <w:rsid w:val="00246CE1"/>
    <w:rsid w:val="00246DFA"/>
    <w:rsid w:val="00247005"/>
    <w:rsid w:val="002478C3"/>
    <w:rsid w:val="00250FD9"/>
    <w:rsid w:val="002540D1"/>
    <w:rsid w:val="002540E4"/>
    <w:rsid w:val="00254B55"/>
    <w:rsid w:val="00257B68"/>
    <w:rsid w:val="002602DA"/>
    <w:rsid w:val="00260607"/>
    <w:rsid w:val="00262269"/>
    <w:rsid w:val="00265DF7"/>
    <w:rsid w:val="002710DE"/>
    <w:rsid w:val="00272CB5"/>
    <w:rsid w:val="002765BF"/>
    <w:rsid w:val="0027734E"/>
    <w:rsid w:val="002829B3"/>
    <w:rsid w:val="00282BAB"/>
    <w:rsid w:val="002834F3"/>
    <w:rsid w:val="00283BE8"/>
    <w:rsid w:val="00285155"/>
    <w:rsid w:val="00286099"/>
    <w:rsid w:val="00286315"/>
    <w:rsid w:val="00286B12"/>
    <w:rsid w:val="002901EE"/>
    <w:rsid w:val="00292381"/>
    <w:rsid w:val="00292D40"/>
    <w:rsid w:val="00294387"/>
    <w:rsid w:val="0029552E"/>
    <w:rsid w:val="002979C3"/>
    <w:rsid w:val="002A0B7E"/>
    <w:rsid w:val="002A2139"/>
    <w:rsid w:val="002A220C"/>
    <w:rsid w:val="002A4215"/>
    <w:rsid w:val="002A489F"/>
    <w:rsid w:val="002A4E7E"/>
    <w:rsid w:val="002B296A"/>
    <w:rsid w:val="002B413A"/>
    <w:rsid w:val="002B4CAC"/>
    <w:rsid w:val="002B6A14"/>
    <w:rsid w:val="002B75A2"/>
    <w:rsid w:val="002B7F21"/>
    <w:rsid w:val="002C094F"/>
    <w:rsid w:val="002C17E6"/>
    <w:rsid w:val="002C32FB"/>
    <w:rsid w:val="002C3F89"/>
    <w:rsid w:val="002C4810"/>
    <w:rsid w:val="002D0F4F"/>
    <w:rsid w:val="002D149C"/>
    <w:rsid w:val="002D1F12"/>
    <w:rsid w:val="002D2616"/>
    <w:rsid w:val="002D2753"/>
    <w:rsid w:val="002D41DD"/>
    <w:rsid w:val="002D7552"/>
    <w:rsid w:val="002E153A"/>
    <w:rsid w:val="002E1C68"/>
    <w:rsid w:val="002E1FE3"/>
    <w:rsid w:val="002E3919"/>
    <w:rsid w:val="002E4413"/>
    <w:rsid w:val="002E7186"/>
    <w:rsid w:val="002E7F53"/>
    <w:rsid w:val="002E7F59"/>
    <w:rsid w:val="002F10A3"/>
    <w:rsid w:val="002F1680"/>
    <w:rsid w:val="002F2222"/>
    <w:rsid w:val="002F28D5"/>
    <w:rsid w:val="002F434D"/>
    <w:rsid w:val="002F450C"/>
    <w:rsid w:val="002F49BC"/>
    <w:rsid w:val="002F69A4"/>
    <w:rsid w:val="002F6CAD"/>
    <w:rsid w:val="002F6D1F"/>
    <w:rsid w:val="00301287"/>
    <w:rsid w:val="00303436"/>
    <w:rsid w:val="00303ABE"/>
    <w:rsid w:val="00305B10"/>
    <w:rsid w:val="00306B1D"/>
    <w:rsid w:val="00307262"/>
    <w:rsid w:val="003079B9"/>
    <w:rsid w:val="00310167"/>
    <w:rsid w:val="003106A9"/>
    <w:rsid w:val="003115ED"/>
    <w:rsid w:val="003124B7"/>
    <w:rsid w:val="00312A9A"/>
    <w:rsid w:val="003148D2"/>
    <w:rsid w:val="00314E0C"/>
    <w:rsid w:val="00316202"/>
    <w:rsid w:val="0031760A"/>
    <w:rsid w:val="0032017E"/>
    <w:rsid w:val="00320DA4"/>
    <w:rsid w:val="003217BE"/>
    <w:rsid w:val="0032331A"/>
    <w:rsid w:val="00323635"/>
    <w:rsid w:val="00324E27"/>
    <w:rsid w:val="003255D3"/>
    <w:rsid w:val="00332846"/>
    <w:rsid w:val="00332A47"/>
    <w:rsid w:val="00334A26"/>
    <w:rsid w:val="00336E84"/>
    <w:rsid w:val="0033771A"/>
    <w:rsid w:val="0034212F"/>
    <w:rsid w:val="003429B5"/>
    <w:rsid w:val="003431C0"/>
    <w:rsid w:val="003448EA"/>
    <w:rsid w:val="0034540B"/>
    <w:rsid w:val="003471FE"/>
    <w:rsid w:val="00350747"/>
    <w:rsid w:val="00351860"/>
    <w:rsid w:val="00352C48"/>
    <w:rsid w:val="00353A56"/>
    <w:rsid w:val="003571B8"/>
    <w:rsid w:val="003622B5"/>
    <w:rsid w:val="00362A05"/>
    <w:rsid w:val="00363044"/>
    <w:rsid w:val="00364042"/>
    <w:rsid w:val="00364981"/>
    <w:rsid w:val="00364E10"/>
    <w:rsid w:val="0036544F"/>
    <w:rsid w:val="003665DD"/>
    <w:rsid w:val="003724F8"/>
    <w:rsid w:val="003733FD"/>
    <w:rsid w:val="00374EAD"/>
    <w:rsid w:val="00375EC5"/>
    <w:rsid w:val="00381156"/>
    <w:rsid w:val="00382C8D"/>
    <w:rsid w:val="003832DD"/>
    <w:rsid w:val="00384764"/>
    <w:rsid w:val="00386E4E"/>
    <w:rsid w:val="0039289D"/>
    <w:rsid w:val="00394514"/>
    <w:rsid w:val="00395B5F"/>
    <w:rsid w:val="00395C99"/>
    <w:rsid w:val="0039659E"/>
    <w:rsid w:val="003978A0"/>
    <w:rsid w:val="003A256E"/>
    <w:rsid w:val="003A354E"/>
    <w:rsid w:val="003A4AE2"/>
    <w:rsid w:val="003A684A"/>
    <w:rsid w:val="003A7009"/>
    <w:rsid w:val="003A724F"/>
    <w:rsid w:val="003A7FF4"/>
    <w:rsid w:val="003B0E53"/>
    <w:rsid w:val="003B4FCF"/>
    <w:rsid w:val="003B6915"/>
    <w:rsid w:val="003B733D"/>
    <w:rsid w:val="003C27C1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0605"/>
    <w:rsid w:val="003F12C9"/>
    <w:rsid w:val="003F1995"/>
    <w:rsid w:val="003F2B53"/>
    <w:rsid w:val="003F494E"/>
    <w:rsid w:val="003F4C5C"/>
    <w:rsid w:val="003F61ED"/>
    <w:rsid w:val="00402CAC"/>
    <w:rsid w:val="00403B40"/>
    <w:rsid w:val="00404807"/>
    <w:rsid w:val="00404B4F"/>
    <w:rsid w:val="00406A57"/>
    <w:rsid w:val="00406F96"/>
    <w:rsid w:val="0040704C"/>
    <w:rsid w:val="004077D2"/>
    <w:rsid w:val="00407D9A"/>
    <w:rsid w:val="00407DEC"/>
    <w:rsid w:val="00411E76"/>
    <w:rsid w:val="004150CB"/>
    <w:rsid w:val="00417AA7"/>
    <w:rsid w:val="00420EE5"/>
    <w:rsid w:val="00421D26"/>
    <w:rsid w:val="0042243B"/>
    <w:rsid w:val="0042380C"/>
    <w:rsid w:val="00424041"/>
    <w:rsid w:val="00425CC6"/>
    <w:rsid w:val="00431687"/>
    <w:rsid w:val="004328F5"/>
    <w:rsid w:val="00432EE2"/>
    <w:rsid w:val="0043372D"/>
    <w:rsid w:val="00433AF0"/>
    <w:rsid w:val="00433F09"/>
    <w:rsid w:val="004413FB"/>
    <w:rsid w:val="00441670"/>
    <w:rsid w:val="00443173"/>
    <w:rsid w:val="00450173"/>
    <w:rsid w:val="004505DF"/>
    <w:rsid w:val="00451AB2"/>
    <w:rsid w:val="00451C89"/>
    <w:rsid w:val="00451D49"/>
    <w:rsid w:val="00452553"/>
    <w:rsid w:val="00452734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671B9"/>
    <w:rsid w:val="0046720B"/>
    <w:rsid w:val="00470AF6"/>
    <w:rsid w:val="00470E4A"/>
    <w:rsid w:val="00472526"/>
    <w:rsid w:val="00472980"/>
    <w:rsid w:val="004745E1"/>
    <w:rsid w:val="00474952"/>
    <w:rsid w:val="00474CB1"/>
    <w:rsid w:val="0047597C"/>
    <w:rsid w:val="00476E2F"/>
    <w:rsid w:val="00477C55"/>
    <w:rsid w:val="00477FC9"/>
    <w:rsid w:val="00480666"/>
    <w:rsid w:val="00480B7C"/>
    <w:rsid w:val="00480F0F"/>
    <w:rsid w:val="0048105D"/>
    <w:rsid w:val="004817E1"/>
    <w:rsid w:val="004827FA"/>
    <w:rsid w:val="004828AC"/>
    <w:rsid w:val="00483789"/>
    <w:rsid w:val="00483C5E"/>
    <w:rsid w:val="00484796"/>
    <w:rsid w:val="0048489E"/>
    <w:rsid w:val="0048519C"/>
    <w:rsid w:val="00485655"/>
    <w:rsid w:val="004874AF"/>
    <w:rsid w:val="004906F0"/>
    <w:rsid w:val="00495F73"/>
    <w:rsid w:val="004A0B73"/>
    <w:rsid w:val="004A100C"/>
    <w:rsid w:val="004A19B5"/>
    <w:rsid w:val="004A1DB6"/>
    <w:rsid w:val="004A221F"/>
    <w:rsid w:val="004A2248"/>
    <w:rsid w:val="004A30C8"/>
    <w:rsid w:val="004A3661"/>
    <w:rsid w:val="004A381A"/>
    <w:rsid w:val="004A394F"/>
    <w:rsid w:val="004A4121"/>
    <w:rsid w:val="004A4827"/>
    <w:rsid w:val="004A5DDE"/>
    <w:rsid w:val="004A672E"/>
    <w:rsid w:val="004A67D2"/>
    <w:rsid w:val="004B2FAB"/>
    <w:rsid w:val="004B3914"/>
    <w:rsid w:val="004B3AEE"/>
    <w:rsid w:val="004B3DD8"/>
    <w:rsid w:val="004B6CE3"/>
    <w:rsid w:val="004B6FD0"/>
    <w:rsid w:val="004B73D5"/>
    <w:rsid w:val="004C0358"/>
    <w:rsid w:val="004C038A"/>
    <w:rsid w:val="004C05C2"/>
    <w:rsid w:val="004C08D0"/>
    <w:rsid w:val="004C1486"/>
    <w:rsid w:val="004C21AB"/>
    <w:rsid w:val="004C30A6"/>
    <w:rsid w:val="004C4BF2"/>
    <w:rsid w:val="004C5491"/>
    <w:rsid w:val="004C6028"/>
    <w:rsid w:val="004C6BF4"/>
    <w:rsid w:val="004C73A5"/>
    <w:rsid w:val="004C74FF"/>
    <w:rsid w:val="004C7942"/>
    <w:rsid w:val="004D1BC2"/>
    <w:rsid w:val="004D3010"/>
    <w:rsid w:val="004D3084"/>
    <w:rsid w:val="004D4D19"/>
    <w:rsid w:val="004D5522"/>
    <w:rsid w:val="004D56AE"/>
    <w:rsid w:val="004D5F13"/>
    <w:rsid w:val="004D67FA"/>
    <w:rsid w:val="004D68A9"/>
    <w:rsid w:val="004E0785"/>
    <w:rsid w:val="004E25E2"/>
    <w:rsid w:val="004E2BF2"/>
    <w:rsid w:val="004E7031"/>
    <w:rsid w:val="004F0960"/>
    <w:rsid w:val="004F0A28"/>
    <w:rsid w:val="004F0F94"/>
    <w:rsid w:val="004F20C0"/>
    <w:rsid w:val="004F29F4"/>
    <w:rsid w:val="004F3FBF"/>
    <w:rsid w:val="004F5E63"/>
    <w:rsid w:val="004F66ED"/>
    <w:rsid w:val="0050041A"/>
    <w:rsid w:val="00500CAD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1F61"/>
    <w:rsid w:val="00533266"/>
    <w:rsid w:val="00533FF1"/>
    <w:rsid w:val="00535DF3"/>
    <w:rsid w:val="00536810"/>
    <w:rsid w:val="0054107D"/>
    <w:rsid w:val="00541EB1"/>
    <w:rsid w:val="00542021"/>
    <w:rsid w:val="00542D6B"/>
    <w:rsid w:val="00544B68"/>
    <w:rsid w:val="00545F06"/>
    <w:rsid w:val="005460B8"/>
    <w:rsid w:val="00552D1C"/>
    <w:rsid w:val="00553062"/>
    <w:rsid w:val="0055393D"/>
    <w:rsid w:val="00553962"/>
    <w:rsid w:val="00554D44"/>
    <w:rsid w:val="00556532"/>
    <w:rsid w:val="00557C59"/>
    <w:rsid w:val="00561C52"/>
    <w:rsid w:val="00562DBA"/>
    <w:rsid w:val="0056316F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1D15"/>
    <w:rsid w:val="005928FE"/>
    <w:rsid w:val="00594E98"/>
    <w:rsid w:val="0059548B"/>
    <w:rsid w:val="00595DFD"/>
    <w:rsid w:val="00597841"/>
    <w:rsid w:val="005A1B63"/>
    <w:rsid w:val="005A21F4"/>
    <w:rsid w:val="005A2242"/>
    <w:rsid w:val="005A2713"/>
    <w:rsid w:val="005A65EE"/>
    <w:rsid w:val="005A67FB"/>
    <w:rsid w:val="005A690B"/>
    <w:rsid w:val="005A6A8A"/>
    <w:rsid w:val="005A6C5B"/>
    <w:rsid w:val="005A7002"/>
    <w:rsid w:val="005B1CC5"/>
    <w:rsid w:val="005B1E93"/>
    <w:rsid w:val="005B2935"/>
    <w:rsid w:val="005B33DF"/>
    <w:rsid w:val="005B38A1"/>
    <w:rsid w:val="005B4257"/>
    <w:rsid w:val="005B44E8"/>
    <w:rsid w:val="005B4B3E"/>
    <w:rsid w:val="005B5217"/>
    <w:rsid w:val="005B61B2"/>
    <w:rsid w:val="005C11C4"/>
    <w:rsid w:val="005C228A"/>
    <w:rsid w:val="005C45B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403"/>
    <w:rsid w:val="005E18F5"/>
    <w:rsid w:val="005E4A65"/>
    <w:rsid w:val="005E6866"/>
    <w:rsid w:val="005F029C"/>
    <w:rsid w:val="005F341D"/>
    <w:rsid w:val="005F5DA6"/>
    <w:rsid w:val="005F5E9B"/>
    <w:rsid w:val="00600480"/>
    <w:rsid w:val="00600837"/>
    <w:rsid w:val="006011E2"/>
    <w:rsid w:val="00603675"/>
    <w:rsid w:val="00605275"/>
    <w:rsid w:val="00605A52"/>
    <w:rsid w:val="006139C5"/>
    <w:rsid w:val="006151C7"/>
    <w:rsid w:val="006157F8"/>
    <w:rsid w:val="00616A09"/>
    <w:rsid w:val="00622D6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4243B"/>
    <w:rsid w:val="00651351"/>
    <w:rsid w:val="00652FB1"/>
    <w:rsid w:val="00656526"/>
    <w:rsid w:val="00657156"/>
    <w:rsid w:val="00657694"/>
    <w:rsid w:val="00657AAC"/>
    <w:rsid w:val="00661336"/>
    <w:rsid w:val="00661CB4"/>
    <w:rsid w:val="00663A43"/>
    <w:rsid w:val="0066466B"/>
    <w:rsid w:val="0066706E"/>
    <w:rsid w:val="00671401"/>
    <w:rsid w:val="00674013"/>
    <w:rsid w:val="006742AA"/>
    <w:rsid w:val="0068151F"/>
    <w:rsid w:val="00685C66"/>
    <w:rsid w:val="00687946"/>
    <w:rsid w:val="00687DDB"/>
    <w:rsid w:val="00691556"/>
    <w:rsid w:val="0069214B"/>
    <w:rsid w:val="00693A0A"/>
    <w:rsid w:val="0069453B"/>
    <w:rsid w:val="00695233"/>
    <w:rsid w:val="0069562B"/>
    <w:rsid w:val="0069624D"/>
    <w:rsid w:val="00696E36"/>
    <w:rsid w:val="006A29AD"/>
    <w:rsid w:val="006A582B"/>
    <w:rsid w:val="006A6299"/>
    <w:rsid w:val="006A6589"/>
    <w:rsid w:val="006B253A"/>
    <w:rsid w:val="006B3F55"/>
    <w:rsid w:val="006B4EC8"/>
    <w:rsid w:val="006B5402"/>
    <w:rsid w:val="006B75C9"/>
    <w:rsid w:val="006B7D43"/>
    <w:rsid w:val="006C7993"/>
    <w:rsid w:val="006D034E"/>
    <w:rsid w:val="006D09AF"/>
    <w:rsid w:val="006D0B13"/>
    <w:rsid w:val="006D28BC"/>
    <w:rsid w:val="006D4C6C"/>
    <w:rsid w:val="006D5B0F"/>
    <w:rsid w:val="006E044D"/>
    <w:rsid w:val="006E1234"/>
    <w:rsid w:val="006E2ABE"/>
    <w:rsid w:val="006E2CBC"/>
    <w:rsid w:val="006E46E7"/>
    <w:rsid w:val="006E4771"/>
    <w:rsid w:val="006E5294"/>
    <w:rsid w:val="006E6655"/>
    <w:rsid w:val="006F074E"/>
    <w:rsid w:val="006F1A80"/>
    <w:rsid w:val="006F3721"/>
    <w:rsid w:val="006F5C74"/>
    <w:rsid w:val="00700E98"/>
    <w:rsid w:val="007014C0"/>
    <w:rsid w:val="00701C0A"/>
    <w:rsid w:val="00703295"/>
    <w:rsid w:val="00703E1B"/>
    <w:rsid w:val="00704210"/>
    <w:rsid w:val="00704894"/>
    <w:rsid w:val="00705096"/>
    <w:rsid w:val="00705561"/>
    <w:rsid w:val="00707877"/>
    <w:rsid w:val="00711494"/>
    <w:rsid w:val="007126E1"/>
    <w:rsid w:val="0071435D"/>
    <w:rsid w:val="00714650"/>
    <w:rsid w:val="007147FE"/>
    <w:rsid w:val="00714D19"/>
    <w:rsid w:val="00715F24"/>
    <w:rsid w:val="00717F4D"/>
    <w:rsid w:val="0072033B"/>
    <w:rsid w:val="00721182"/>
    <w:rsid w:val="007226AE"/>
    <w:rsid w:val="00722D8B"/>
    <w:rsid w:val="007270F7"/>
    <w:rsid w:val="00730FE5"/>
    <w:rsid w:val="00731C68"/>
    <w:rsid w:val="00734549"/>
    <w:rsid w:val="007345BE"/>
    <w:rsid w:val="00737EF1"/>
    <w:rsid w:val="0074034E"/>
    <w:rsid w:val="007409BD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01C8"/>
    <w:rsid w:val="00760F9D"/>
    <w:rsid w:val="00762905"/>
    <w:rsid w:val="0076346C"/>
    <w:rsid w:val="007635CC"/>
    <w:rsid w:val="00763E6D"/>
    <w:rsid w:val="00764830"/>
    <w:rsid w:val="00764E20"/>
    <w:rsid w:val="0077021F"/>
    <w:rsid w:val="00771E5C"/>
    <w:rsid w:val="00773B3C"/>
    <w:rsid w:val="00775639"/>
    <w:rsid w:val="0077647D"/>
    <w:rsid w:val="00782CB9"/>
    <w:rsid w:val="00782F3E"/>
    <w:rsid w:val="00787C8B"/>
    <w:rsid w:val="00790EC1"/>
    <w:rsid w:val="007929BC"/>
    <w:rsid w:val="00793882"/>
    <w:rsid w:val="0079478B"/>
    <w:rsid w:val="00797330"/>
    <w:rsid w:val="00797B3F"/>
    <w:rsid w:val="007A25AF"/>
    <w:rsid w:val="007A38D2"/>
    <w:rsid w:val="007A7BC4"/>
    <w:rsid w:val="007A7C46"/>
    <w:rsid w:val="007B0FF9"/>
    <w:rsid w:val="007B11B3"/>
    <w:rsid w:val="007B1D78"/>
    <w:rsid w:val="007B2664"/>
    <w:rsid w:val="007B2DE1"/>
    <w:rsid w:val="007B3560"/>
    <w:rsid w:val="007B3ACD"/>
    <w:rsid w:val="007B3F9F"/>
    <w:rsid w:val="007B5101"/>
    <w:rsid w:val="007B556F"/>
    <w:rsid w:val="007B6D0C"/>
    <w:rsid w:val="007C0CCB"/>
    <w:rsid w:val="007C1638"/>
    <w:rsid w:val="007C1CFA"/>
    <w:rsid w:val="007C2875"/>
    <w:rsid w:val="007C3387"/>
    <w:rsid w:val="007C3D3D"/>
    <w:rsid w:val="007C5195"/>
    <w:rsid w:val="007C53B0"/>
    <w:rsid w:val="007C67C2"/>
    <w:rsid w:val="007C6E3E"/>
    <w:rsid w:val="007C7414"/>
    <w:rsid w:val="007D13CD"/>
    <w:rsid w:val="007D1431"/>
    <w:rsid w:val="007E09C8"/>
    <w:rsid w:val="007E264B"/>
    <w:rsid w:val="007E350B"/>
    <w:rsid w:val="007E40C5"/>
    <w:rsid w:val="007E4810"/>
    <w:rsid w:val="007E6126"/>
    <w:rsid w:val="007E6345"/>
    <w:rsid w:val="007E716D"/>
    <w:rsid w:val="007E7B81"/>
    <w:rsid w:val="007E7FCF"/>
    <w:rsid w:val="007F0AD1"/>
    <w:rsid w:val="007F0E33"/>
    <w:rsid w:val="007F5F8B"/>
    <w:rsid w:val="007F7936"/>
    <w:rsid w:val="007F79B8"/>
    <w:rsid w:val="00800942"/>
    <w:rsid w:val="00800E88"/>
    <w:rsid w:val="00801D45"/>
    <w:rsid w:val="008022BB"/>
    <w:rsid w:val="008030F4"/>
    <w:rsid w:val="00804528"/>
    <w:rsid w:val="008051C6"/>
    <w:rsid w:val="00805224"/>
    <w:rsid w:val="008127A0"/>
    <w:rsid w:val="00813557"/>
    <w:rsid w:val="008143C2"/>
    <w:rsid w:val="00814D3F"/>
    <w:rsid w:val="008156D8"/>
    <w:rsid w:val="00817E57"/>
    <w:rsid w:val="0082056B"/>
    <w:rsid w:val="00821D29"/>
    <w:rsid w:val="0082249F"/>
    <w:rsid w:val="00823CB7"/>
    <w:rsid w:val="008256DB"/>
    <w:rsid w:val="00825DA2"/>
    <w:rsid w:val="00825E60"/>
    <w:rsid w:val="008269B5"/>
    <w:rsid w:val="00827E4D"/>
    <w:rsid w:val="008307EE"/>
    <w:rsid w:val="0083295F"/>
    <w:rsid w:val="00837AAE"/>
    <w:rsid w:val="00837D9E"/>
    <w:rsid w:val="0084424C"/>
    <w:rsid w:val="0084617E"/>
    <w:rsid w:val="008470E1"/>
    <w:rsid w:val="008475DD"/>
    <w:rsid w:val="008476E0"/>
    <w:rsid w:val="008536A8"/>
    <w:rsid w:val="00854F2C"/>
    <w:rsid w:val="0085706C"/>
    <w:rsid w:val="00857C68"/>
    <w:rsid w:val="008601D0"/>
    <w:rsid w:val="00860730"/>
    <w:rsid w:val="008628C8"/>
    <w:rsid w:val="00862AEE"/>
    <w:rsid w:val="0086313F"/>
    <w:rsid w:val="008638D5"/>
    <w:rsid w:val="00864617"/>
    <w:rsid w:val="00864E50"/>
    <w:rsid w:val="0086765E"/>
    <w:rsid w:val="00871141"/>
    <w:rsid w:val="00872795"/>
    <w:rsid w:val="008737A4"/>
    <w:rsid w:val="00875195"/>
    <w:rsid w:val="00876367"/>
    <w:rsid w:val="00877C77"/>
    <w:rsid w:val="00877C8F"/>
    <w:rsid w:val="00881980"/>
    <w:rsid w:val="00885A84"/>
    <w:rsid w:val="008871F2"/>
    <w:rsid w:val="00887FE3"/>
    <w:rsid w:val="00890098"/>
    <w:rsid w:val="00891034"/>
    <w:rsid w:val="008910CF"/>
    <w:rsid w:val="00897A4F"/>
    <w:rsid w:val="00897BC4"/>
    <w:rsid w:val="008A04BB"/>
    <w:rsid w:val="008A0A1C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2225"/>
    <w:rsid w:val="008C420B"/>
    <w:rsid w:val="008C460B"/>
    <w:rsid w:val="008C4D79"/>
    <w:rsid w:val="008C6313"/>
    <w:rsid w:val="008D2760"/>
    <w:rsid w:val="008D47E9"/>
    <w:rsid w:val="008D49FC"/>
    <w:rsid w:val="008D68CE"/>
    <w:rsid w:val="008E067C"/>
    <w:rsid w:val="008E3664"/>
    <w:rsid w:val="008E4452"/>
    <w:rsid w:val="008E6810"/>
    <w:rsid w:val="008F0EF5"/>
    <w:rsid w:val="008F1A2A"/>
    <w:rsid w:val="008F5580"/>
    <w:rsid w:val="008F5A6C"/>
    <w:rsid w:val="008F755C"/>
    <w:rsid w:val="00901A8F"/>
    <w:rsid w:val="0090233A"/>
    <w:rsid w:val="00903425"/>
    <w:rsid w:val="00903785"/>
    <w:rsid w:val="00903C70"/>
    <w:rsid w:val="00904576"/>
    <w:rsid w:val="00905CB1"/>
    <w:rsid w:val="00905F6C"/>
    <w:rsid w:val="0090650A"/>
    <w:rsid w:val="00906AB5"/>
    <w:rsid w:val="00907FD3"/>
    <w:rsid w:val="009131A6"/>
    <w:rsid w:val="00913251"/>
    <w:rsid w:val="009137CA"/>
    <w:rsid w:val="00914F13"/>
    <w:rsid w:val="009153F4"/>
    <w:rsid w:val="00916D9B"/>
    <w:rsid w:val="00917BBA"/>
    <w:rsid w:val="009212D8"/>
    <w:rsid w:val="009262C3"/>
    <w:rsid w:val="00926991"/>
    <w:rsid w:val="00926BF0"/>
    <w:rsid w:val="0092720E"/>
    <w:rsid w:val="009279D8"/>
    <w:rsid w:val="00927FD5"/>
    <w:rsid w:val="00931E94"/>
    <w:rsid w:val="009321A3"/>
    <w:rsid w:val="00932F0D"/>
    <w:rsid w:val="00934622"/>
    <w:rsid w:val="00935967"/>
    <w:rsid w:val="00937503"/>
    <w:rsid w:val="00942048"/>
    <w:rsid w:val="00942276"/>
    <w:rsid w:val="0094346B"/>
    <w:rsid w:val="009452CE"/>
    <w:rsid w:val="009455A6"/>
    <w:rsid w:val="00945F71"/>
    <w:rsid w:val="00946363"/>
    <w:rsid w:val="009472C9"/>
    <w:rsid w:val="00950480"/>
    <w:rsid w:val="00951928"/>
    <w:rsid w:val="009526C4"/>
    <w:rsid w:val="00952AE9"/>
    <w:rsid w:val="00954566"/>
    <w:rsid w:val="00955EDC"/>
    <w:rsid w:val="009572DA"/>
    <w:rsid w:val="00957EDA"/>
    <w:rsid w:val="009608A0"/>
    <w:rsid w:val="00962438"/>
    <w:rsid w:val="00962E37"/>
    <w:rsid w:val="00963DA6"/>
    <w:rsid w:val="00965B90"/>
    <w:rsid w:val="00967644"/>
    <w:rsid w:val="00967660"/>
    <w:rsid w:val="00974EDE"/>
    <w:rsid w:val="009756E9"/>
    <w:rsid w:val="009759F3"/>
    <w:rsid w:val="009774F8"/>
    <w:rsid w:val="00982ABD"/>
    <w:rsid w:val="00984030"/>
    <w:rsid w:val="00985847"/>
    <w:rsid w:val="009909BF"/>
    <w:rsid w:val="00990E92"/>
    <w:rsid w:val="00993875"/>
    <w:rsid w:val="00995956"/>
    <w:rsid w:val="00997756"/>
    <w:rsid w:val="009A0D0B"/>
    <w:rsid w:val="009A58B8"/>
    <w:rsid w:val="009B094B"/>
    <w:rsid w:val="009B17D9"/>
    <w:rsid w:val="009B2A69"/>
    <w:rsid w:val="009B3953"/>
    <w:rsid w:val="009B52D1"/>
    <w:rsid w:val="009B5820"/>
    <w:rsid w:val="009C2F25"/>
    <w:rsid w:val="009C3EEC"/>
    <w:rsid w:val="009C4B62"/>
    <w:rsid w:val="009C5EB3"/>
    <w:rsid w:val="009C6568"/>
    <w:rsid w:val="009C7984"/>
    <w:rsid w:val="009D2FDA"/>
    <w:rsid w:val="009D62B8"/>
    <w:rsid w:val="009D650E"/>
    <w:rsid w:val="009D78CF"/>
    <w:rsid w:val="009E199F"/>
    <w:rsid w:val="009E24F1"/>
    <w:rsid w:val="009E34E9"/>
    <w:rsid w:val="009E5630"/>
    <w:rsid w:val="009E578B"/>
    <w:rsid w:val="009E5D1F"/>
    <w:rsid w:val="009F23CD"/>
    <w:rsid w:val="009F2EBC"/>
    <w:rsid w:val="009F3023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F49"/>
    <w:rsid w:val="00A113D8"/>
    <w:rsid w:val="00A134E3"/>
    <w:rsid w:val="00A138CE"/>
    <w:rsid w:val="00A200AC"/>
    <w:rsid w:val="00A210D6"/>
    <w:rsid w:val="00A21668"/>
    <w:rsid w:val="00A21EB3"/>
    <w:rsid w:val="00A235F3"/>
    <w:rsid w:val="00A24D92"/>
    <w:rsid w:val="00A25DF5"/>
    <w:rsid w:val="00A26574"/>
    <w:rsid w:val="00A31F80"/>
    <w:rsid w:val="00A3376A"/>
    <w:rsid w:val="00A33E57"/>
    <w:rsid w:val="00A340AD"/>
    <w:rsid w:val="00A3422F"/>
    <w:rsid w:val="00A34658"/>
    <w:rsid w:val="00A34FDD"/>
    <w:rsid w:val="00A3538E"/>
    <w:rsid w:val="00A35A10"/>
    <w:rsid w:val="00A4038A"/>
    <w:rsid w:val="00A42C70"/>
    <w:rsid w:val="00A44E1B"/>
    <w:rsid w:val="00A472E7"/>
    <w:rsid w:val="00A5038E"/>
    <w:rsid w:val="00A5181C"/>
    <w:rsid w:val="00A52011"/>
    <w:rsid w:val="00A5476C"/>
    <w:rsid w:val="00A5616C"/>
    <w:rsid w:val="00A60155"/>
    <w:rsid w:val="00A60B50"/>
    <w:rsid w:val="00A61302"/>
    <w:rsid w:val="00A61B09"/>
    <w:rsid w:val="00A62BB9"/>
    <w:rsid w:val="00A63A61"/>
    <w:rsid w:val="00A71BDA"/>
    <w:rsid w:val="00A722C6"/>
    <w:rsid w:val="00A7259F"/>
    <w:rsid w:val="00A72D6E"/>
    <w:rsid w:val="00A73627"/>
    <w:rsid w:val="00A74845"/>
    <w:rsid w:val="00A75888"/>
    <w:rsid w:val="00A75A68"/>
    <w:rsid w:val="00A75B53"/>
    <w:rsid w:val="00A76EF4"/>
    <w:rsid w:val="00A803A9"/>
    <w:rsid w:val="00A80D5D"/>
    <w:rsid w:val="00A82185"/>
    <w:rsid w:val="00A84F26"/>
    <w:rsid w:val="00A87002"/>
    <w:rsid w:val="00A91B63"/>
    <w:rsid w:val="00A92FFE"/>
    <w:rsid w:val="00A9375A"/>
    <w:rsid w:val="00A9757D"/>
    <w:rsid w:val="00AA2CE4"/>
    <w:rsid w:val="00AA304E"/>
    <w:rsid w:val="00AB1B25"/>
    <w:rsid w:val="00AB1C72"/>
    <w:rsid w:val="00AB278E"/>
    <w:rsid w:val="00AB2DFD"/>
    <w:rsid w:val="00AB2FC2"/>
    <w:rsid w:val="00AB45DA"/>
    <w:rsid w:val="00AB464D"/>
    <w:rsid w:val="00AB7215"/>
    <w:rsid w:val="00AB75FF"/>
    <w:rsid w:val="00AB7F1B"/>
    <w:rsid w:val="00AC01C1"/>
    <w:rsid w:val="00AC0A6A"/>
    <w:rsid w:val="00AC3D92"/>
    <w:rsid w:val="00AC64EF"/>
    <w:rsid w:val="00AD0347"/>
    <w:rsid w:val="00AD1A4F"/>
    <w:rsid w:val="00AD464C"/>
    <w:rsid w:val="00AD4BE9"/>
    <w:rsid w:val="00AD504B"/>
    <w:rsid w:val="00AD742D"/>
    <w:rsid w:val="00AD7647"/>
    <w:rsid w:val="00AD7F7D"/>
    <w:rsid w:val="00AE52EB"/>
    <w:rsid w:val="00AF174E"/>
    <w:rsid w:val="00AF1DB9"/>
    <w:rsid w:val="00AF22E2"/>
    <w:rsid w:val="00AF5BEC"/>
    <w:rsid w:val="00AF60FE"/>
    <w:rsid w:val="00AF6547"/>
    <w:rsid w:val="00AF6831"/>
    <w:rsid w:val="00AF7A81"/>
    <w:rsid w:val="00B01AA1"/>
    <w:rsid w:val="00B02C95"/>
    <w:rsid w:val="00B03215"/>
    <w:rsid w:val="00B04442"/>
    <w:rsid w:val="00B04BF6"/>
    <w:rsid w:val="00B11411"/>
    <w:rsid w:val="00B11B50"/>
    <w:rsid w:val="00B12715"/>
    <w:rsid w:val="00B15B06"/>
    <w:rsid w:val="00B16D4C"/>
    <w:rsid w:val="00B2024F"/>
    <w:rsid w:val="00B202AC"/>
    <w:rsid w:val="00B20D8C"/>
    <w:rsid w:val="00B220E2"/>
    <w:rsid w:val="00B22247"/>
    <w:rsid w:val="00B23D34"/>
    <w:rsid w:val="00B23DDC"/>
    <w:rsid w:val="00B23F0B"/>
    <w:rsid w:val="00B241F9"/>
    <w:rsid w:val="00B274A2"/>
    <w:rsid w:val="00B332DB"/>
    <w:rsid w:val="00B36B12"/>
    <w:rsid w:val="00B36CDF"/>
    <w:rsid w:val="00B40211"/>
    <w:rsid w:val="00B41E75"/>
    <w:rsid w:val="00B42F99"/>
    <w:rsid w:val="00B462AA"/>
    <w:rsid w:val="00B47E0B"/>
    <w:rsid w:val="00B505F4"/>
    <w:rsid w:val="00B534ED"/>
    <w:rsid w:val="00B5485F"/>
    <w:rsid w:val="00B54AC2"/>
    <w:rsid w:val="00B55356"/>
    <w:rsid w:val="00B554C7"/>
    <w:rsid w:val="00B57317"/>
    <w:rsid w:val="00B577D8"/>
    <w:rsid w:val="00B57A05"/>
    <w:rsid w:val="00B62018"/>
    <w:rsid w:val="00B6288C"/>
    <w:rsid w:val="00B64F0A"/>
    <w:rsid w:val="00B6533B"/>
    <w:rsid w:val="00B66BCA"/>
    <w:rsid w:val="00B670E9"/>
    <w:rsid w:val="00B70011"/>
    <w:rsid w:val="00B7169F"/>
    <w:rsid w:val="00B71980"/>
    <w:rsid w:val="00B71F9C"/>
    <w:rsid w:val="00B733A0"/>
    <w:rsid w:val="00B76781"/>
    <w:rsid w:val="00B76CB7"/>
    <w:rsid w:val="00B774C8"/>
    <w:rsid w:val="00B80866"/>
    <w:rsid w:val="00B80E22"/>
    <w:rsid w:val="00B83BB5"/>
    <w:rsid w:val="00B84A08"/>
    <w:rsid w:val="00B85874"/>
    <w:rsid w:val="00B91934"/>
    <w:rsid w:val="00B9338D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296F"/>
    <w:rsid w:val="00BB5B4B"/>
    <w:rsid w:val="00BB6025"/>
    <w:rsid w:val="00BC0E82"/>
    <w:rsid w:val="00BC1330"/>
    <w:rsid w:val="00BC19CF"/>
    <w:rsid w:val="00BC1E3B"/>
    <w:rsid w:val="00BC3775"/>
    <w:rsid w:val="00BC79FB"/>
    <w:rsid w:val="00BD083B"/>
    <w:rsid w:val="00BD18AA"/>
    <w:rsid w:val="00BD1AA3"/>
    <w:rsid w:val="00BD1CB1"/>
    <w:rsid w:val="00BD1D22"/>
    <w:rsid w:val="00BD2CD8"/>
    <w:rsid w:val="00BD2D37"/>
    <w:rsid w:val="00BD43D2"/>
    <w:rsid w:val="00BD4B5B"/>
    <w:rsid w:val="00BD4D42"/>
    <w:rsid w:val="00BD5B20"/>
    <w:rsid w:val="00BD79AB"/>
    <w:rsid w:val="00BE0F23"/>
    <w:rsid w:val="00BE2124"/>
    <w:rsid w:val="00BE3010"/>
    <w:rsid w:val="00BE3370"/>
    <w:rsid w:val="00BE4247"/>
    <w:rsid w:val="00BE4A22"/>
    <w:rsid w:val="00BE5292"/>
    <w:rsid w:val="00BE5566"/>
    <w:rsid w:val="00BE7A04"/>
    <w:rsid w:val="00BF00E2"/>
    <w:rsid w:val="00BF16EB"/>
    <w:rsid w:val="00BF5D3E"/>
    <w:rsid w:val="00BF6E3A"/>
    <w:rsid w:val="00BF6F44"/>
    <w:rsid w:val="00BF770F"/>
    <w:rsid w:val="00BF7938"/>
    <w:rsid w:val="00BF7CE1"/>
    <w:rsid w:val="00C02335"/>
    <w:rsid w:val="00C02D5E"/>
    <w:rsid w:val="00C041E8"/>
    <w:rsid w:val="00C054AB"/>
    <w:rsid w:val="00C06A7E"/>
    <w:rsid w:val="00C131EC"/>
    <w:rsid w:val="00C135C1"/>
    <w:rsid w:val="00C135DC"/>
    <w:rsid w:val="00C14BB2"/>
    <w:rsid w:val="00C16016"/>
    <w:rsid w:val="00C17466"/>
    <w:rsid w:val="00C21D83"/>
    <w:rsid w:val="00C24323"/>
    <w:rsid w:val="00C2448A"/>
    <w:rsid w:val="00C24EB3"/>
    <w:rsid w:val="00C25E86"/>
    <w:rsid w:val="00C272E4"/>
    <w:rsid w:val="00C30E11"/>
    <w:rsid w:val="00C32E1F"/>
    <w:rsid w:val="00C34592"/>
    <w:rsid w:val="00C41702"/>
    <w:rsid w:val="00C41774"/>
    <w:rsid w:val="00C426C4"/>
    <w:rsid w:val="00C43F38"/>
    <w:rsid w:val="00C44765"/>
    <w:rsid w:val="00C5065C"/>
    <w:rsid w:val="00C50C64"/>
    <w:rsid w:val="00C51B02"/>
    <w:rsid w:val="00C558A0"/>
    <w:rsid w:val="00C55D0C"/>
    <w:rsid w:val="00C5686C"/>
    <w:rsid w:val="00C579A6"/>
    <w:rsid w:val="00C57D6A"/>
    <w:rsid w:val="00C57F89"/>
    <w:rsid w:val="00C60536"/>
    <w:rsid w:val="00C60734"/>
    <w:rsid w:val="00C6213C"/>
    <w:rsid w:val="00C627C8"/>
    <w:rsid w:val="00C64AC8"/>
    <w:rsid w:val="00C66CB6"/>
    <w:rsid w:val="00C676CC"/>
    <w:rsid w:val="00C67FEE"/>
    <w:rsid w:val="00C708AE"/>
    <w:rsid w:val="00C72DA7"/>
    <w:rsid w:val="00C745A2"/>
    <w:rsid w:val="00C745E0"/>
    <w:rsid w:val="00C7677C"/>
    <w:rsid w:val="00C80E25"/>
    <w:rsid w:val="00C80F0A"/>
    <w:rsid w:val="00C81EAA"/>
    <w:rsid w:val="00C8256A"/>
    <w:rsid w:val="00C82E4D"/>
    <w:rsid w:val="00C835AC"/>
    <w:rsid w:val="00C836E1"/>
    <w:rsid w:val="00C845E2"/>
    <w:rsid w:val="00C856CC"/>
    <w:rsid w:val="00C8687D"/>
    <w:rsid w:val="00C86CDB"/>
    <w:rsid w:val="00C876D6"/>
    <w:rsid w:val="00C87738"/>
    <w:rsid w:val="00C91099"/>
    <w:rsid w:val="00C91907"/>
    <w:rsid w:val="00C9532E"/>
    <w:rsid w:val="00C95E89"/>
    <w:rsid w:val="00C96ACA"/>
    <w:rsid w:val="00C97821"/>
    <w:rsid w:val="00CA24FC"/>
    <w:rsid w:val="00CA3E58"/>
    <w:rsid w:val="00CA44A5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6EFB"/>
    <w:rsid w:val="00CB7A8D"/>
    <w:rsid w:val="00CC1673"/>
    <w:rsid w:val="00CC2D04"/>
    <w:rsid w:val="00CC4D5A"/>
    <w:rsid w:val="00CC7884"/>
    <w:rsid w:val="00CD134B"/>
    <w:rsid w:val="00CD1A6F"/>
    <w:rsid w:val="00CD5FF0"/>
    <w:rsid w:val="00CE01AC"/>
    <w:rsid w:val="00CE079D"/>
    <w:rsid w:val="00CE51B1"/>
    <w:rsid w:val="00CE7459"/>
    <w:rsid w:val="00CE7E97"/>
    <w:rsid w:val="00CF04C4"/>
    <w:rsid w:val="00CF2A87"/>
    <w:rsid w:val="00CF4C92"/>
    <w:rsid w:val="00CF7A83"/>
    <w:rsid w:val="00D00A09"/>
    <w:rsid w:val="00D02256"/>
    <w:rsid w:val="00D02788"/>
    <w:rsid w:val="00D02EEC"/>
    <w:rsid w:val="00D02F1C"/>
    <w:rsid w:val="00D034BD"/>
    <w:rsid w:val="00D0530C"/>
    <w:rsid w:val="00D05514"/>
    <w:rsid w:val="00D0620C"/>
    <w:rsid w:val="00D10C9D"/>
    <w:rsid w:val="00D111C2"/>
    <w:rsid w:val="00D13CEA"/>
    <w:rsid w:val="00D147DB"/>
    <w:rsid w:val="00D16DEE"/>
    <w:rsid w:val="00D22C81"/>
    <w:rsid w:val="00D233A1"/>
    <w:rsid w:val="00D25955"/>
    <w:rsid w:val="00D26FA2"/>
    <w:rsid w:val="00D32592"/>
    <w:rsid w:val="00D33615"/>
    <w:rsid w:val="00D33911"/>
    <w:rsid w:val="00D33C19"/>
    <w:rsid w:val="00D35FB0"/>
    <w:rsid w:val="00D36795"/>
    <w:rsid w:val="00D368D5"/>
    <w:rsid w:val="00D36EA8"/>
    <w:rsid w:val="00D3757F"/>
    <w:rsid w:val="00D404B6"/>
    <w:rsid w:val="00D41878"/>
    <w:rsid w:val="00D420B0"/>
    <w:rsid w:val="00D46B6E"/>
    <w:rsid w:val="00D46D34"/>
    <w:rsid w:val="00D47960"/>
    <w:rsid w:val="00D62161"/>
    <w:rsid w:val="00D62A82"/>
    <w:rsid w:val="00D637EB"/>
    <w:rsid w:val="00D640AA"/>
    <w:rsid w:val="00D71719"/>
    <w:rsid w:val="00D740F0"/>
    <w:rsid w:val="00D8043E"/>
    <w:rsid w:val="00D80B14"/>
    <w:rsid w:val="00D8110D"/>
    <w:rsid w:val="00D829C9"/>
    <w:rsid w:val="00D85199"/>
    <w:rsid w:val="00D85D9A"/>
    <w:rsid w:val="00D92B4C"/>
    <w:rsid w:val="00D953EC"/>
    <w:rsid w:val="00D957A5"/>
    <w:rsid w:val="00D96AEC"/>
    <w:rsid w:val="00D978B5"/>
    <w:rsid w:val="00DA17A9"/>
    <w:rsid w:val="00DA32B6"/>
    <w:rsid w:val="00DA375E"/>
    <w:rsid w:val="00DA3B49"/>
    <w:rsid w:val="00DA4331"/>
    <w:rsid w:val="00DA5719"/>
    <w:rsid w:val="00DA684C"/>
    <w:rsid w:val="00DA7289"/>
    <w:rsid w:val="00DB07AB"/>
    <w:rsid w:val="00DB5627"/>
    <w:rsid w:val="00DB5CD4"/>
    <w:rsid w:val="00DB5DE8"/>
    <w:rsid w:val="00DB7D1D"/>
    <w:rsid w:val="00DC4850"/>
    <w:rsid w:val="00DC6FCD"/>
    <w:rsid w:val="00DC7B9A"/>
    <w:rsid w:val="00DD0489"/>
    <w:rsid w:val="00DD2281"/>
    <w:rsid w:val="00DD2AAC"/>
    <w:rsid w:val="00DD37E0"/>
    <w:rsid w:val="00DD40BB"/>
    <w:rsid w:val="00DD4784"/>
    <w:rsid w:val="00DD4A44"/>
    <w:rsid w:val="00DE17CF"/>
    <w:rsid w:val="00DE1B0A"/>
    <w:rsid w:val="00DE248F"/>
    <w:rsid w:val="00DE2A15"/>
    <w:rsid w:val="00DE2AA7"/>
    <w:rsid w:val="00DE3734"/>
    <w:rsid w:val="00DE52DB"/>
    <w:rsid w:val="00DE5BF8"/>
    <w:rsid w:val="00DE7329"/>
    <w:rsid w:val="00DE734E"/>
    <w:rsid w:val="00DE787F"/>
    <w:rsid w:val="00DF1794"/>
    <w:rsid w:val="00DF1C38"/>
    <w:rsid w:val="00DF63EF"/>
    <w:rsid w:val="00DF6EC9"/>
    <w:rsid w:val="00DF7082"/>
    <w:rsid w:val="00E00BE4"/>
    <w:rsid w:val="00E015E2"/>
    <w:rsid w:val="00E06F69"/>
    <w:rsid w:val="00E11AA5"/>
    <w:rsid w:val="00E164ED"/>
    <w:rsid w:val="00E21668"/>
    <w:rsid w:val="00E23765"/>
    <w:rsid w:val="00E2391E"/>
    <w:rsid w:val="00E26477"/>
    <w:rsid w:val="00E26E14"/>
    <w:rsid w:val="00E2725E"/>
    <w:rsid w:val="00E34A8E"/>
    <w:rsid w:val="00E37F3D"/>
    <w:rsid w:val="00E37F52"/>
    <w:rsid w:val="00E41425"/>
    <w:rsid w:val="00E43A57"/>
    <w:rsid w:val="00E43EFA"/>
    <w:rsid w:val="00E47301"/>
    <w:rsid w:val="00E510D0"/>
    <w:rsid w:val="00E52389"/>
    <w:rsid w:val="00E523BE"/>
    <w:rsid w:val="00E52AB4"/>
    <w:rsid w:val="00E5457B"/>
    <w:rsid w:val="00E54B63"/>
    <w:rsid w:val="00E5622F"/>
    <w:rsid w:val="00E571D8"/>
    <w:rsid w:val="00E57C01"/>
    <w:rsid w:val="00E622EE"/>
    <w:rsid w:val="00E62D5B"/>
    <w:rsid w:val="00E675DD"/>
    <w:rsid w:val="00E7248A"/>
    <w:rsid w:val="00E727E6"/>
    <w:rsid w:val="00E72C58"/>
    <w:rsid w:val="00E746AA"/>
    <w:rsid w:val="00E75678"/>
    <w:rsid w:val="00E76E32"/>
    <w:rsid w:val="00E770B6"/>
    <w:rsid w:val="00E77D8C"/>
    <w:rsid w:val="00E77E24"/>
    <w:rsid w:val="00E85F8F"/>
    <w:rsid w:val="00E861FE"/>
    <w:rsid w:val="00E9032F"/>
    <w:rsid w:val="00E91628"/>
    <w:rsid w:val="00E916F1"/>
    <w:rsid w:val="00E919D2"/>
    <w:rsid w:val="00E973C0"/>
    <w:rsid w:val="00EA004F"/>
    <w:rsid w:val="00EA0D18"/>
    <w:rsid w:val="00EA10A8"/>
    <w:rsid w:val="00EA19CE"/>
    <w:rsid w:val="00EA38E2"/>
    <w:rsid w:val="00EA38F2"/>
    <w:rsid w:val="00EA553E"/>
    <w:rsid w:val="00EA5F88"/>
    <w:rsid w:val="00EA61DA"/>
    <w:rsid w:val="00EA682B"/>
    <w:rsid w:val="00EA7934"/>
    <w:rsid w:val="00EB0AC6"/>
    <w:rsid w:val="00EB2AA3"/>
    <w:rsid w:val="00EB4571"/>
    <w:rsid w:val="00EB4A8C"/>
    <w:rsid w:val="00EB505C"/>
    <w:rsid w:val="00EB53D9"/>
    <w:rsid w:val="00EB7BDB"/>
    <w:rsid w:val="00EC0A31"/>
    <w:rsid w:val="00EC1144"/>
    <w:rsid w:val="00EC1A63"/>
    <w:rsid w:val="00EC2EFD"/>
    <w:rsid w:val="00ED0BB1"/>
    <w:rsid w:val="00ED1572"/>
    <w:rsid w:val="00ED21E8"/>
    <w:rsid w:val="00ED3995"/>
    <w:rsid w:val="00ED6C57"/>
    <w:rsid w:val="00ED7DF7"/>
    <w:rsid w:val="00EE0869"/>
    <w:rsid w:val="00EE127F"/>
    <w:rsid w:val="00EE1501"/>
    <w:rsid w:val="00EE237A"/>
    <w:rsid w:val="00EE2C97"/>
    <w:rsid w:val="00EE2D75"/>
    <w:rsid w:val="00EE5B86"/>
    <w:rsid w:val="00EE7E29"/>
    <w:rsid w:val="00EF1A26"/>
    <w:rsid w:val="00EF2B08"/>
    <w:rsid w:val="00EF344F"/>
    <w:rsid w:val="00EF5324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160FE"/>
    <w:rsid w:val="00F20BFE"/>
    <w:rsid w:val="00F210A0"/>
    <w:rsid w:val="00F227A1"/>
    <w:rsid w:val="00F275BB"/>
    <w:rsid w:val="00F300C8"/>
    <w:rsid w:val="00F3564E"/>
    <w:rsid w:val="00F357C8"/>
    <w:rsid w:val="00F357D1"/>
    <w:rsid w:val="00F36BBE"/>
    <w:rsid w:val="00F36E47"/>
    <w:rsid w:val="00F40411"/>
    <w:rsid w:val="00F41B02"/>
    <w:rsid w:val="00F424D5"/>
    <w:rsid w:val="00F46D3F"/>
    <w:rsid w:val="00F5261B"/>
    <w:rsid w:val="00F54292"/>
    <w:rsid w:val="00F55266"/>
    <w:rsid w:val="00F56D04"/>
    <w:rsid w:val="00F571CB"/>
    <w:rsid w:val="00F60767"/>
    <w:rsid w:val="00F60850"/>
    <w:rsid w:val="00F636C7"/>
    <w:rsid w:val="00F64521"/>
    <w:rsid w:val="00F65810"/>
    <w:rsid w:val="00F67112"/>
    <w:rsid w:val="00F67B82"/>
    <w:rsid w:val="00F717C6"/>
    <w:rsid w:val="00F73275"/>
    <w:rsid w:val="00F76649"/>
    <w:rsid w:val="00F775B4"/>
    <w:rsid w:val="00F77B59"/>
    <w:rsid w:val="00F800DD"/>
    <w:rsid w:val="00F81528"/>
    <w:rsid w:val="00F815AC"/>
    <w:rsid w:val="00F81709"/>
    <w:rsid w:val="00F81D45"/>
    <w:rsid w:val="00F83A3E"/>
    <w:rsid w:val="00F850EA"/>
    <w:rsid w:val="00F86EB8"/>
    <w:rsid w:val="00F91515"/>
    <w:rsid w:val="00F92611"/>
    <w:rsid w:val="00F92A55"/>
    <w:rsid w:val="00F93B24"/>
    <w:rsid w:val="00F948FA"/>
    <w:rsid w:val="00F94DAE"/>
    <w:rsid w:val="00F94F9F"/>
    <w:rsid w:val="00F96834"/>
    <w:rsid w:val="00F968B6"/>
    <w:rsid w:val="00FA0290"/>
    <w:rsid w:val="00FA0700"/>
    <w:rsid w:val="00FA2B4D"/>
    <w:rsid w:val="00FA31F3"/>
    <w:rsid w:val="00FA46E0"/>
    <w:rsid w:val="00FA5D55"/>
    <w:rsid w:val="00FA6DA1"/>
    <w:rsid w:val="00FA7260"/>
    <w:rsid w:val="00FB23B9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32E9"/>
    <w:rsid w:val="00FC5C70"/>
    <w:rsid w:val="00FC6980"/>
    <w:rsid w:val="00FC72E6"/>
    <w:rsid w:val="00FD0015"/>
    <w:rsid w:val="00FD2CC7"/>
    <w:rsid w:val="00FD363A"/>
    <w:rsid w:val="00FD40B1"/>
    <w:rsid w:val="00FD5D19"/>
    <w:rsid w:val="00FD671B"/>
    <w:rsid w:val="00FD6964"/>
    <w:rsid w:val="00FD6BF4"/>
    <w:rsid w:val="00FD7569"/>
    <w:rsid w:val="00FD7B19"/>
    <w:rsid w:val="00FE1EDF"/>
    <w:rsid w:val="00FE266F"/>
    <w:rsid w:val="00FE291F"/>
    <w:rsid w:val="00FE2B9B"/>
    <w:rsid w:val="00FE335F"/>
    <w:rsid w:val="00FE54A1"/>
    <w:rsid w:val="00FE6047"/>
    <w:rsid w:val="00FE63E3"/>
    <w:rsid w:val="00FE74EE"/>
    <w:rsid w:val="00FF24A8"/>
    <w:rsid w:val="00FF271C"/>
    <w:rsid w:val="00FF2FD0"/>
    <w:rsid w:val="00FF51F1"/>
    <w:rsid w:val="00FF6306"/>
    <w:rsid w:val="7B9A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FD9E9536-3EDB-4356-A963-3A1700482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8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6834"/>
    <w:rPr>
      <w:rFonts w:ascii="Courier New" w:hAnsi="Courier New" w:cs="Courier New"/>
    </w:rPr>
  </w:style>
  <w:style w:type="character" w:styleId="Mention">
    <w:name w:val="Mention"/>
    <w:basedOn w:val="DefaultParagraphFont"/>
    <w:uiPriority w:val="99"/>
    <w:semiHidden/>
    <w:unhideWhenUsed/>
    <w:rsid w:val="00C135C1"/>
    <w:rPr>
      <w:color w:val="2B579A"/>
      <w:shd w:val="clear" w:color="auto" w:fill="E6E6E6"/>
    </w:rPr>
  </w:style>
  <w:style w:type="paragraph" w:customStyle="1" w:styleId="MATLABCode">
    <w:name w:val="MATLAB Code"/>
    <w:basedOn w:val="Normal"/>
    <w:link w:val="MATLABCodeChar"/>
    <w:rsid w:val="00A26574"/>
    <w:pPr>
      <w:pBdr>
        <w:top w:val="single" w:sz="2" w:space="10" w:color="CCCCCC"/>
        <w:left w:val="single" w:sz="2" w:space="10" w:color="CCCCCC"/>
        <w:bottom w:val="single" w:sz="2" w:space="10" w:color="CCCCCC"/>
        <w:right w:val="single" w:sz="2" w:space="10" w:color="CCCCCC"/>
        <w:between w:val="single" w:sz="4" w:space="0" w:color="auto"/>
      </w:pBdr>
      <w:shd w:val="clear" w:color="auto" w:fill="F3F3F3"/>
      <w:spacing w:after="160" w:line="360" w:lineRule="auto"/>
      <w:ind w:firstLine="0"/>
    </w:pPr>
    <w:rPr>
      <w:rFonts w:ascii="Lucida Console" w:eastAsia="Calibri" w:hAnsi="Lucida Console"/>
      <w:noProof/>
      <w:sz w:val="16"/>
      <w:lang w:bidi="ar-SA"/>
    </w:rPr>
  </w:style>
  <w:style w:type="character" w:customStyle="1" w:styleId="MATLABCodeChar">
    <w:name w:val="MATLAB Code Char"/>
    <w:link w:val="MATLABCode"/>
    <w:rsid w:val="00A26574"/>
    <w:rPr>
      <w:rFonts w:ascii="Lucida Console" w:eastAsia="Calibri" w:hAnsi="Lucida Console"/>
      <w:noProof/>
      <w:sz w:val="16"/>
      <w:szCs w:val="22"/>
      <w:shd w:val="clear" w:color="auto" w:fill="F3F3F3"/>
    </w:rPr>
  </w:style>
  <w:style w:type="paragraph" w:customStyle="1" w:styleId="MATLABOutput">
    <w:name w:val="MATLAB Output"/>
    <w:basedOn w:val="Normal"/>
    <w:link w:val="MATLABOutputChar"/>
    <w:rsid w:val="00A26574"/>
    <w:pPr>
      <w:spacing w:after="160" w:line="360" w:lineRule="auto"/>
      <w:ind w:firstLine="0"/>
    </w:pPr>
    <w:rPr>
      <w:rFonts w:ascii="Lucida Console" w:eastAsia="Calibri" w:hAnsi="Lucida Console"/>
      <w:noProof/>
      <w:color w:val="808080"/>
      <w:sz w:val="16"/>
      <w:lang w:bidi="ar-SA"/>
    </w:rPr>
  </w:style>
  <w:style w:type="character" w:customStyle="1" w:styleId="MATLABOutputChar">
    <w:name w:val="MATLAB Output Char"/>
    <w:link w:val="MATLABOutput"/>
    <w:rsid w:val="00A26574"/>
    <w:rPr>
      <w:rFonts w:ascii="Lucida Console" w:eastAsia="Calibri" w:hAnsi="Lucida Console"/>
      <w:noProof/>
      <w:color w:val="808080"/>
      <w:sz w:val="16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1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oter" Target="foot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u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ED809EA-F1A3-4B61-AD83-D519D2D3A016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B6E6776D-AED2-4CF2-8A54-0CFC9B4C0E1C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1118</TotalTime>
  <Pages>100</Pages>
  <Words>8201</Words>
  <Characters>46752</Characters>
  <Application>Microsoft Office Word</Application>
  <DocSecurity>0</DocSecurity>
  <Lines>389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54844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subject/>
  <dc:creator>Pagala Prithvi Sekhar</dc:creator>
  <cp:keywords>GEA;Global Engineering Academy;MBSE</cp:keywords>
  <dc:description/>
  <cp:lastModifiedBy>Katherapalle Rama Subba Reddy</cp:lastModifiedBy>
  <cp:revision>227</cp:revision>
  <cp:lastPrinted>2021-03-17T12:12:00Z</cp:lastPrinted>
  <dcterms:created xsi:type="dcterms:W3CDTF">2020-05-13T03:02:00Z</dcterms:created>
  <dcterms:modified xsi:type="dcterms:W3CDTF">2021-04-15T04:14:00Z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